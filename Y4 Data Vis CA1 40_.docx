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1433C" w14:textId="77777777" w:rsidR="00B81AE3" w:rsidRPr="00AF148C" w:rsidRDefault="00000000">
      <w:pPr>
        <w:spacing w:after="0"/>
        <w:jc w:val="center"/>
        <w:rPr>
          <w:b/>
        </w:rPr>
      </w:pPr>
      <w:r w:rsidRPr="00AF148C">
        <w:rPr>
          <w:noProof/>
          <w:sz w:val="24"/>
          <w:szCs w:val="24"/>
        </w:rPr>
        <w:drawing>
          <wp:inline distT="0" distB="0" distL="0" distR="0" wp14:anchorId="4E5217D6" wp14:editId="3E6941DC">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1EBD5740" w14:textId="77777777" w:rsidR="00B81AE3" w:rsidRPr="00AF148C" w:rsidRDefault="00B81AE3">
      <w:pPr>
        <w:spacing w:after="0"/>
        <w:jc w:val="center"/>
        <w:rPr>
          <w:b/>
        </w:rPr>
      </w:pPr>
    </w:p>
    <w:p w14:paraId="60C8EEDE" w14:textId="77777777" w:rsidR="00B81AE3" w:rsidRPr="00AF148C" w:rsidRDefault="00B81AE3">
      <w:pPr>
        <w:spacing w:after="0"/>
        <w:jc w:val="center"/>
        <w:rPr>
          <w:b/>
        </w:rPr>
      </w:pPr>
    </w:p>
    <w:p w14:paraId="17809278" w14:textId="77777777" w:rsidR="00B81AE3" w:rsidRPr="00AF148C" w:rsidRDefault="00000000">
      <w:pPr>
        <w:spacing w:after="0"/>
        <w:jc w:val="center"/>
        <w:rPr>
          <w:b/>
        </w:rPr>
      </w:pPr>
      <w:r w:rsidRPr="00AF148C">
        <w:rPr>
          <w:b/>
        </w:rPr>
        <w:t xml:space="preserve">CCT College Dublin Continuous Assessment </w:t>
      </w:r>
    </w:p>
    <w:p w14:paraId="503F40F8" w14:textId="77777777" w:rsidR="00B81AE3" w:rsidRPr="00AF148C" w:rsidRDefault="00B81AE3">
      <w:pPr>
        <w:spacing w:after="0"/>
        <w:rPr>
          <w:i/>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AF148C" w:rsidRPr="00AF148C" w14:paraId="139E2A42" w14:textId="77777777">
        <w:tc>
          <w:tcPr>
            <w:tcW w:w="1838" w:type="dxa"/>
          </w:tcPr>
          <w:p w14:paraId="25AC5492" w14:textId="77777777" w:rsidR="00B81AE3" w:rsidRPr="00AF148C" w:rsidRDefault="00000000">
            <w:pPr>
              <w:rPr>
                <w:b/>
              </w:rPr>
            </w:pPr>
            <w:r w:rsidRPr="00AF148C">
              <w:rPr>
                <w:b/>
              </w:rPr>
              <w:t>Programme Title:</w:t>
            </w:r>
          </w:p>
        </w:tc>
        <w:tc>
          <w:tcPr>
            <w:tcW w:w="7655" w:type="dxa"/>
            <w:gridSpan w:val="3"/>
          </w:tcPr>
          <w:p w14:paraId="5F351CC9" w14:textId="2AAA27EC" w:rsidR="00B81AE3" w:rsidRPr="00AF148C" w:rsidRDefault="005C5F1A">
            <w:pPr>
              <w:rPr>
                <w:i/>
              </w:rPr>
            </w:pPr>
            <w:r w:rsidRPr="00AF148C">
              <w:t>BSc Computing and IT</w:t>
            </w:r>
          </w:p>
        </w:tc>
      </w:tr>
      <w:tr w:rsidR="00AF148C" w:rsidRPr="00AF148C" w14:paraId="63DA627F" w14:textId="77777777">
        <w:tc>
          <w:tcPr>
            <w:tcW w:w="1838" w:type="dxa"/>
          </w:tcPr>
          <w:p w14:paraId="35C7D448" w14:textId="77777777" w:rsidR="00B81AE3" w:rsidRPr="00AF148C" w:rsidRDefault="00000000">
            <w:pPr>
              <w:rPr>
                <w:b/>
              </w:rPr>
            </w:pPr>
            <w:r w:rsidRPr="00AF148C">
              <w:rPr>
                <w:b/>
              </w:rPr>
              <w:t>Delivery Mode:</w:t>
            </w:r>
          </w:p>
        </w:tc>
        <w:tc>
          <w:tcPr>
            <w:tcW w:w="7655" w:type="dxa"/>
            <w:gridSpan w:val="3"/>
          </w:tcPr>
          <w:p w14:paraId="4E27B1BC" w14:textId="74F2579B" w:rsidR="00B81AE3" w:rsidRPr="00AF148C" w:rsidRDefault="005C5F1A">
            <w:pPr>
              <w:rPr>
                <w:i/>
              </w:rPr>
            </w:pPr>
            <w:r w:rsidRPr="00AF148C">
              <w:t>FT</w:t>
            </w:r>
          </w:p>
        </w:tc>
      </w:tr>
      <w:tr w:rsidR="00AF148C" w:rsidRPr="00AF148C" w14:paraId="0239141A" w14:textId="77777777">
        <w:tc>
          <w:tcPr>
            <w:tcW w:w="1838" w:type="dxa"/>
          </w:tcPr>
          <w:p w14:paraId="4C017CE0" w14:textId="77777777" w:rsidR="00B81AE3" w:rsidRPr="00AF148C" w:rsidRDefault="00000000">
            <w:pPr>
              <w:rPr>
                <w:b/>
              </w:rPr>
            </w:pPr>
            <w:r w:rsidRPr="00AF148C">
              <w:rPr>
                <w:b/>
              </w:rPr>
              <w:t>Cohort Details:</w:t>
            </w:r>
          </w:p>
        </w:tc>
        <w:tc>
          <w:tcPr>
            <w:tcW w:w="7655" w:type="dxa"/>
            <w:gridSpan w:val="3"/>
          </w:tcPr>
          <w:p w14:paraId="09B1B9FF" w14:textId="1B694C19" w:rsidR="00B81AE3" w:rsidRPr="00AF148C" w:rsidRDefault="005C5F1A">
            <w:pPr>
              <w:rPr>
                <w:i/>
              </w:rPr>
            </w:pPr>
            <w:r w:rsidRPr="00AF148C">
              <w:rPr>
                <w:i/>
              </w:rPr>
              <w:t>DataVisComms_BScCompIT_Sept2</w:t>
            </w:r>
            <w:r w:rsidR="003F581F">
              <w:rPr>
                <w:i/>
              </w:rPr>
              <w:t>3</w:t>
            </w:r>
            <w:r w:rsidRPr="00AF148C">
              <w:rPr>
                <w:i/>
              </w:rPr>
              <w:t xml:space="preserve"> FT Stage 4 Semester 1</w:t>
            </w:r>
          </w:p>
        </w:tc>
      </w:tr>
      <w:tr w:rsidR="00AF148C" w:rsidRPr="00AF148C" w14:paraId="0D85A00B" w14:textId="77777777">
        <w:tc>
          <w:tcPr>
            <w:tcW w:w="1838" w:type="dxa"/>
          </w:tcPr>
          <w:p w14:paraId="62C4E037" w14:textId="77777777" w:rsidR="00B81AE3" w:rsidRPr="00AF148C" w:rsidRDefault="00000000">
            <w:r w:rsidRPr="00AF148C">
              <w:rPr>
                <w:b/>
              </w:rPr>
              <w:t>Module Title(s)</w:t>
            </w:r>
            <w:r w:rsidRPr="00AF148C">
              <w:t>:</w:t>
            </w:r>
          </w:p>
        </w:tc>
        <w:tc>
          <w:tcPr>
            <w:tcW w:w="7655" w:type="dxa"/>
            <w:gridSpan w:val="3"/>
          </w:tcPr>
          <w:p w14:paraId="4BB22D6E" w14:textId="633CB637" w:rsidR="00B81AE3" w:rsidRPr="00AF148C" w:rsidRDefault="005C5F1A">
            <w:pPr>
              <w:rPr>
                <w:i/>
              </w:rPr>
            </w:pPr>
            <w:r w:rsidRPr="00AF148C">
              <w:rPr>
                <w:i/>
              </w:rPr>
              <w:t>Data Visualisation and Communication</w:t>
            </w:r>
          </w:p>
        </w:tc>
      </w:tr>
      <w:tr w:rsidR="00AF148C" w:rsidRPr="00AF148C" w14:paraId="3421D839" w14:textId="77777777">
        <w:tc>
          <w:tcPr>
            <w:tcW w:w="1838" w:type="dxa"/>
          </w:tcPr>
          <w:p w14:paraId="5A59799F" w14:textId="77777777" w:rsidR="00B81AE3" w:rsidRPr="00AF148C" w:rsidRDefault="00000000">
            <w:pPr>
              <w:rPr>
                <w:b/>
              </w:rPr>
            </w:pPr>
            <w:r w:rsidRPr="00AF148C">
              <w:rPr>
                <w:b/>
              </w:rPr>
              <w:t>Assignment Type:</w:t>
            </w:r>
          </w:p>
        </w:tc>
        <w:tc>
          <w:tcPr>
            <w:tcW w:w="3085" w:type="dxa"/>
          </w:tcPr>
          <w:p w14:paraId="359BA85F" w14:textId="31162202" w:rsidR="00B81AE3" w:rsidRPr="00AF148C" w:rsidRDefault="005C5F1A">
            <w:pPr>
              <w:rPr>
                <w:i/>
              </w:rPr>
            </w:pPr>
            <w:r w:rsidRPr="00AF148C">
              <w:rPr>
                <w:i/>
              </w:rPr>
              <w:t>Individual</w:t>
            </w:r>
          </w:p>
        </w:tc>
        <w:tc>
          <w:tcPr>
            <w:tcW w:w="1876" w:type="dxa"/>
          </w:tcPr>
          <w:p w14:paraId="2F9715A9" w14:textId="77777777" w:rsidR="00B81AE3" w:rsidRPr="00AF148C" w:rsidRDefault="00000000">
            <w:pPr>
              <w:rPr>
                <w:b/>
              </w:rPr>
            </w:pPr>
            <w:r w:rsidRPr="00AF148C">
              <w:rPr>
                <w:b/>
              </w:rPr>
              <w:t>Weighting(s):</w:t>
            </w:r>
          </w:p>
        </w:tc>
        <w:tc>
          <w:tcPr>
            <w:tcW w:w="2694" w:type="dxa"/>
          </w:tcPr>
          <w:p w14:paraId="5226C35E" w14:textId="67E2356F" w:rsidR="00B81AE3" w:rsidRPr="00AF148C" w:rsidRDefault="005C5F1A">
            <w:pPr>
              <w:rPr>
                <w:i/>
              </w:rPr>
            </w:pPr>
            <w:r w:rsidRPr="00AF148C">
              <w:rPr>
                <w:i/>
              </w:rPr>
              <w:t>40%</w:t>
            </w:r>
          </w:p>
        </w:tc>
      </w:tr>
      <w:tr w:rsidR="00AF148C" w:rsidRPr="00AF148C" w14:paraId="1362D52E" w14:textId="77777777">
        <w:tc>
          <w:tcPr>
            <w:tcW w:w="1838" w:type="dxa"/>
          </w:tcPr>
          <w:p w14:paraId="1170CBD7" w14:textId="77777777" w:rsidR="00B81AE3" w:rsidRPr="00AF148C" w:rsidRDefault="00000000">
            <w:pPr>
              <w:rPr>
                <w:b/>
              </w:rPr>
            </w:pPr>
            <w:r w:rsidRPr="00AF148C">
              <w:rPr>
                <w:b/>
              </w:rPr>
              <w:t>Assignment Title:</w:t>
            </w:r>
          </w:p>
        </w:tc>
        <w:tc>
          <w:tcPr>
            <w:tcW w:w="7655" w:type="dxa"/>
            <w:gridSpan w:val="3"/>
          </w:tcPr>
          <w:p w14:paraId="2F48B55F" w14:textId="328E74B0" w:rsidR="00B81AE3" w:rsidRPr="00AF148C" w:rsidRDefault="005C5F1A">
            <w:pPr>
              <w:rPr>
                <w:i/>
              </w:rPr>
            </w:pPr>
            <w:r w:rsidRPr="00AF148C">
              <w:rPr>
                <w:i/>
              </w:rPr>
              <w:t>CA1</w:t>
            </w:r>
          </w:p>
        </w:tc>
      </w:tr>
      <w:tr w:rsidR="00AF148C" w:rsidRPr="00AF148C" w14:paraId="46E2AA7A" w14:textId="77777777">
        <w:tc>
          <w:tcPr>
            <w:tcW w:w="1838" w:type="dxa"/>
          </w:tcPr>
          <w:p w14:paraId="51990D1E" w14:textId="77777777" w:rsidR="00B81AE3" w:rsidRPr="00AF148C" w:rsidRDefault="00000000">
            <w:pPr>
              <w:rPr>
                <w:b/>
              </w:rPr>
            </w:pPr>
            <w:r w:rsidRPr="00AF148C">
              <w:rPr>
                <w:b/>
              </w:rPr>
              <w:t>Lecturer(s)</w:t>
            </w:r>
            <w:r w:rsidRPr="00AF148C">
              <w:t>:</w:t>
            </w:r>
          </w:p>
        </w:tc>
        <w:tc>
          <w:tcPr>
            <w:tcW w:w="7655" w:type="dxa"/>
            <w:gridSpan w:val="3"/>
          </w:tcPr>
          <w:p w14:paraId="779915B5" w14:textId="431A6351" w:rsidR="00B81AE3" w:rsidRPr="00AF148C" w:rsidRDefault="00EA796E">
            <w:pPr>
              <w:rPr>
                <w:i/>
              </w:rPr>
            </w:pPr>
            <w:r>
              <w:rPr>
                <w:i/>
              </w:rPr>
              <w:t>Taufique Ahmed</w:t>
            </w:r>
          </w:p>
        </w:tc>
      </w:tr>
      <w:tr w:rsidR="00AF148C" w:rsidRPr="00AF148C" w14:paraId="0B0662D7" w14:textId="77777777">
        <w:tc>
          <w:tcPr>
            <w:tcW w:w="1838" w:type="dxa"/>
          </w:tcPr>
          <w:p w14:paraId="00B2EF8D" w14:textId="77777777" w:rsidR="00B81AE3" w:rsidRPr="00AF148C" w:rsidRDefault="00000000">
            <w:pPr>
              <w:rPr>
                <w:b/>
              </w:rPr>
            </w:pPr>
            <w:r w:rsidRPr="00AF148C">
              <w:rPr>
                <w:b/>
              </w:rPr>
              <w:t>Issue Date:</w:t>
            </w:r>
          </w:p>
        </w:tc>
        <w:tc>
          <w:tcPr>
            <w:tcW w:w="7655" w:type="dxa"/>
            <w:gridSpan w:val="3"/>
          </w:tcPr>
          <w:p w14:paraId="7621D572" w14:textId="1F02ECBE" w:rsidR="00B81AE3" w:rsidRPr="00AF148C" w:rsidRDefault="001B7F05">
            <w:pPr>
              <w:rPr>
                <w:i/>
              </w:rPr>
            </w:pPr>
            <w:r>
              <w:rPr>
                <w:i/>
              </w:rPr>
              <w:t>04-10-2026</w:t>
            </w:r>
          </w:p>
        </w:tc>
      </w:tr>
      <w:tr w:rsidR="00AF148C" w:rsidRPr="00AF148C" w14:paraId="6C03A558" w14:textId="77777777">
        <w:tc>
          <w:tcPr>
            <w:tcW w:w="1838" w:type="dxa"/>
          </w:tcPr>
          <w:p w14:paraId="0F0A7F4A" w14:textId="77777777" w:rsidR="00B81AE3" w:rsidRPr="00AF148C" w:rsidRDefault="00000000">
            <w:pPr>
              <w:rPr>
                <w:b/>
              </w:rPr>
            </w:pPr>
            <w:r w:rsidRPr="00AF148C">
              <w:rPr>
                <w:b/>
              </w:rPr>
              <w:t>Submission Deadline Date:</w:t>
            </w:r>
          </w:p>
        </w:tc>
        <w:tc>
          <w:tcPr>
            <w:tcW w:w="7655" w:type="dxa"/>
            <w:gridSpan w:val="3"/>
          </w:tcPr>
          <w:p w14:paraId="5A82EE7A" w14:textId="7310A0CB" w:rsidR="00B81AE3" w:rsidRPr="00AF148C" w:rsidRDefault="009D1675" w:rsidP="00631896">
            <w:pPr>
              <w:rPr>
                <w:i/>
              </w:rPr>
            </w:pPr>
            <w:r>
              <w:rPr>
                <w:i/>
              </w:rPr>
              <w:t>07-11-2026</w:t>
            </w:r>
          </w:p>
        </w:tc>
      </w:tr>
      <w:tr w:rsidR="00AF148C" w:rsidRPr="00AF148C" w14:paraId="1E3CEC0C" w14:textId="77777777">
        <w:tc>
          <w:tcPr>
            <w:tcW w:w="1838" w:type="dxa"/>
            <w:vAlign w:val="center"/>
          </w:tcPr>
          <w:p w14:paraId="62EB17CE" w14:textId="77777777" w:rsidR="00B81AE3" w:rsidRPr="00AF148C" w:rsidRDefault="00000000">
            <w:pPr>
              <w:rPr>
                <w:b/>
              </w:rPr>
            </w:pPr>
            <w:r w:rsidRPr="00AF148C">
              <w:rPr>
                <w:b/>
              </w:rPr>
              <w:t>Late Submission Penalty:</w:t>
            </w:r>
          </w:p>
        </w:tc>
        <w:tc>
          <w:tcPr>
            <w:tcW w:w="7655" w:type="dxa"/>
            <w:gridSpan w:val="3"/>
          </w:tcPr>
          <w:p w14:paraId="6FFD16F8" w14:textId="77777777" w:rsidR="00B81AE3" w:rsidRPr="00AF148C" w:rsidRDefault="00000000">
            <w:pPr>
              <w:jc w:val="both"/>
            </w:pPr>
            <w:r w:rsidRPr="00AF148C">
              <w:t xml:space="preserve">Late submissions will be accepted up to </w:t>
            </w:r>
            <w:r w:rsidRPr="00AF148C">
              <w:rPr>
                <w:b/>
              </w:rPr>
              <w:t>5</w:t>
            </w:r>
            <w:r w:rsidRPr="00AF148C">
              <w:t xml:space="preserve"> calendar days after the deadline. All late submissions are subject to a penalty of </w:t>
            </w:r>
            <w:r w:rsidRPr="00AF148C">
              <w:rPr>
                <w:b/>
              </w:rPr>
              <w:t>10%</w:t>
            </w:r>
            <w:r w:rsidRPr="00AF148C">
              <w:t xml:space="preserve"> </w:t>
            </w:r>
            <w:r w:rsidRPr="00AF148C">
              <w:rPr>
                <w:u w:val="single"/>
              </w:rPr>
              <w:t>of the mark awarded</w:t>
            </w:r>
            <w:r w:rsidRPr="00AF148C">
              <w:t>.</w:t>
            </w:r>
          </w:p>
          <w:p w14:paraId="5B671FD4" w14:textId="77777777" w:rsidR="00B81AE3" w:rsidRPr="00AF148C" w:rsidRDefault="00000000">
            <w:pPr>
              <w:rPr>
                <w:i/>
              </w:rPr>
            </w:pPr>
            <w:r w:rsidRPr="00AF148C">
              <w:t xml:space="preserve">Submissions received more than 5 calendar days after the deadline above </w:t>
            </w:r>
            <w:r w:rsidRPr="00AF148C">
              <w:rPr>
                <w:b/>
                <w:u w:val="single"/>
              </w:rPr>
              <w:t>will not</w:t>
            </w:r>
            <w:r w:rsidRPr="00AF148C">
              <w:t xml:space="preserve"> be accepted and a mark of 0% will be awarded. </w:t>
            </w:r>
          </w:p>
        </w:tc>
      </w:tr>
      <w:tr w:rsidR="00AF148C" w:rsidRPr="00AF148C" w14:paraId="29DC5875" w14:textId="77777777">
        <w:tc>
          <w:tcPr>
            <w:tcW w:w="1838" w:type="dxa"/>
            <w:vAlign w:val="center"/>
          </w:tcPr>
          <w:p w14:paraId="22384EA5" w14:textId="77777777" w:rsidR="00B81AE3" w:rsidRPr="00AF148C" w:rsidRDefault="00000000">
            <w:pPr>
              <w:rPr>
                <w:b/>
              </w:rPr>
            </w:pPr>
            <w:r w:rsidRPr="00AF148C">
              <w:rPr>
                <w:b/>
              </w:rPr>
              <w:t>Method of Submission:</w:t>
            </w:r>
          </w:p>
        </w:tc>
        <w:tc>
          <w:tcPr>
            <w:tcW w:w="7655" w:type="dxa"/>
            <w:gridSpan w:val="3"/>
            <w:vAlign w:val="center"/>
          </w:tcPr>
          <w:p w14:paraId="652DD1F4" w14:textId="77777777" w:rsidR="00B81AE3" w:rsidRPr="00AF148C" w:rsidRDefault="00000000">
            <w:pPr>
              <w:rPr>
                <w:i/>
              </w:rPr>
            </w:pPr>
            <w:r w:rsidRPr="00AF148C">
              <w:rPr>
                <w:b/>
              </w:rPr>
              <w:t>This assignment is submitted via Moodle.</w:t>
            </w:r>
          </w:p>
        </w:tc>
      </w:tr>
      <w:tr w:rsidR="00AF148C" w:rsidRPr="00AF148C" w14:paraId="55141BA3" w14:textId="77777777">
        <w:tc>
          <w:tcPr>
            <w:tcW w:w="1838" w:type="dxa"/>
            <w:vAlign w:val="center"/>
          </w:tcPr>
          <w:p w14:paraId="053A39AE" w14:textId="77777777" w:rsidR="00B81AE3" w:rsidRPr="00AF148C" w:rsidRDefault="00000000">
            <w:pPr>
              <w:rPr>
                <w:b/>
              </w:rPr>
            </w:pPr>
            <w:r w:rsidRPr="00AF148C">
              <w:rPr>
                <w:b/>
              </w:rPr>
              <w:t>Instructions for Submission:</w:t>
            </w:r>
          </w:p>
        </w:tc>
        <w:tc>
          <w:tcPr>
            <w:tcW w:w="7655" w:type="dxa"/>
            <w:gridSpan w:val="3"/>
            <w:vAlign w:val="center"/>
          </w:tcPr>
          <w:p w14:paraId="017D118F" w14:textId="77777777" w:rsidR="00B81AE3" w:rsidRDefault="005C5F1A">
            <w:pPr>
              <w:spacing w:before="69" w:line="300" w:lineRule="auto"/>
              <w:rPr>
                <w:i/>
              </w:rPr>
            </w:pPr>
            <w:r w:rsidRPr="00AF148C">
              <w:rPr>
                <w:i/>
              </w:rPr>
              <w:t>Submit a Jupyter Notebook (.</w:t>
            </w:r>
            <w:proofErr w:type="spellStart"/>
            <w:r w:rsidRPr="00AF148C">
              <w:rPr>
                <w:i/>
              </w:rPr>
              <w:t>ipynb</w:t>
            </w:r>
            <w:proofErr w:type="spellEnd"/>
            <w:r w:rsidRPr="00AF148C">
              <w:rPr>
                <w:i/>
              </w:rPr>
              <w:t>) to Moodle</w:t>
            </w:r>
            <w:r w:rsidR="004562F5" w:rsidRPr="00AF148C">
              <w:rPr>
                <w:i/>
              </w:rPr>
              <w:t>. Do NOT upload any data.</w:t>
            </w:r>
          </w:p>
          <w:p w14:paraId="008FD176" w14:textId="77777777" w:rsidR="00771176" w:rsidRDefault="00771176">
            <w:pPr>
              <w:spacing w:before="69" w:line="300" w:lineRule="auto"/>
              <w:rPr>
                <w:i/>
                <w:iCs/>
              </w:rPr>
            </w:pPr>
            <w:r w:rsidRPr="00771176">
              <w:rPr>
                <w:i/>
                <w:iCs/>
              </w:rPr>
              <w:t xml:space="preserve">Record a 4-minute screen capture explaining your work. Save the video to your Google Drive, set the sharing permissions to “Anyone with the link,” and then upload the link to </w:t>
            </w:r>
            <w:r w:rsidR="00A77233">
              <w:rPr>
                <w:i/>
                <w:iCs/>
              </w:rPr>
              <w:t>first cell of the Jupyter notebook</w:t>
            </w:r>
            <w:r w:rsidRPr="00771176">
              <w:rPr>
                <w:i/>
                <w:iCs/>
              </w:rPr>
              <w:t>.</w:t>
            </w:r>
          </w:p>
          <w:p w14:paraId="25C36C07" w14:textId="286345FB" w:rsidR="00A77233" w:rsidRPr="00771176" w:rsidRDefault="00A77233">
            <w:pPr>
              <w:spacing w:before="69" w:line="300" w:lineRule="auto"/>
              <w:rPr>
                <w:i/>
                <w:iCs/>
              </w:rPr>
            </w:pPr>
            <w:r>
              <w:rPr>
                <w:i/>
              </w:rPr>
              <w:t>Word document, which covers the use of AI.</w:t>
            </w:r>
          </w:p>
        </w:tc>
      </w:tr>
      <w:tr w:rsidR="00AF148C" w:rsidRPr="00AF148C" w14:paraId="00604558" w14:textId="77777777">
        <w:tc>
          <w:tcPr>
            <w:tcW w:w="1838" w:type="dxa"/>
            <w:vAlign w:val="center"/>
          </w:tcPr>
          <w:p w14:paraId="7F7526E9" w14:textId="77777777" w:rsidR="00B81AE3" w:rsidRPr="00AF148C" w:rsidRDefault="00000000">
            <w:pPr>
              <w:rPr>
                <w:b/>
              </w:rPr>
            </w:pPr>
            <w:r w:rsidRPr="00AF148C">
              <w:rPr>
                <w:b/>
              </w:rPr>
              <w:t>Feedback Method:</w:t>
            </w:r>
          </w:p>
        </w:tc>
        <w:tc>
          <w:tcPr>
            <w:tcW w:w="7655" w:type="dxa"/>
            <w:gridSpan w:val="3"/>
            <w:vAlign w:val="center"/>
          </w:tcPr>
          <w:p w14:paraId="4C62ABA9" w14:textId="77777777" w:rsidR="00B81AE3" w:rsidRPr="00AF148C" w:rsidRDefault="00000000">
            <w:pPr>
              <w:rPr>
                <w:i/>
              </w:rPr>
            </w:pPr>
            <w:r w:rsidRPr="00AF148C">
              <w:rPr>
                <w:b/>
              </w:rPr>
              <w:t>Results posted in Moodle gradebook</w:t>
            </w:r>
            <w:r w:rsidRPr="00AF148C">
              <w:t xml:space="preserve"> </w:t>
            </w:r>
          </w:p>
        </w:tc>
      </w:tr>
      <w:tr w:rsidR="00262DF7" w:rsidRPr="00AF148C" w14:paraId="2D5435F7" w14:textId="77777777">
        <w:tc>
          <w:tcPr>
            <w:tcW w:w="1838" w:type="dxa"/>
            <w:vAlign w:val="center"/>
          </w:tcPr>
          <w:p w14:paraId="05EF46ED" w14:textId="509D6D1C" w:rsidR="00262DF7" w:rsidRPr="00AF148C" w:rsidRDefault="00262DF7">
            <w:pPr>
              <w:rPr>
                <w:b/>
              </w:rPr>
            </w:pPr>
            <w:r>
              <w:rPr>
                <w:b/>
              </w:rPr>
              <w:t>GitHub classroom link</w:t>
            </w:r>
          </w:p>
        </w:tc>
        <w:tc>
          <w:tcPr>
            <w:tcW w:w="7655" w:type="dxa"/>
            <w:gridSpan w:val="3"/>
            <w:vAlign w:val="center"/>
          </w:tcPr>
          <w:p w14:paraId="3BACFFDC" w14:textId="77777777" w:rsidR="001B7F05" w:rsidRPr="001B7F05" w:rsidRDefault="001B7F05" w:rsidP="001B7F05">
            <w:pPr>
              <w:spacing w:before="69" w:line="300" w:lineRule="auto"/>
              <w:rPr>
                <w:i/>
                <w:iCs/>
              </w:rPr>
            </w:pPr>
            <w:r w:rsidRPr="001B7F05">
              <w:rPr>
                <w:i/>
                <w:iCs/>
              </w:rPr>
              <w:t xml:space="preserve">Create your own GitHub repository and make a minimum of 7–10 meaningful commits throughout the development of your project. Provide access to the GitHub account </w:t>
            </w:r>
            <w:r w:rsidRPr="001B7F05">
              <w:rPr>
                <w:b/>
                <w:bCs/>
                <w:i/>
                <w:iCs/>
              </w:rPr>
              <w:t>tahmed1986</w:t>
            </w:r>
            <w:r w:rsidRPr="001B7F05">
              <w:rPr>
                <w:i/>
                <w:iCs/>
              </w:rPr>
              <w:t>.</w:t>
            </w:r>
          </w:p>
          <w:p w14:paraId="76E0749C" w14:textId="77777777" w:rsidR="001B7F05" w:rsidRPr="001B7F05" w:rsidRDefault="001B7F05" w:rsidP="001B7F05">
            <w:pPr>
              <w:spacing w:before="69" w:line="300" w:lineRule="auto"/>
              <w:rPr>
                <w:i/>
                <w:iCs/>
              </w:rPr>
            </w:pPr>
            <w:r w:rsidRPr="001B7F05">
              <w:rPr>
                <w:i/>
                <w:iCs/>
              </w:rPr>
              <w:t>Add the link to your GitHub repository in the first cell of your Jupyter Notebook.</w:t>
            </w:r>
          </w:p>
          <w:p w14:paraId="4780A55A" w14:textId="360367AC" w:rsidR="00262DF7" w:rsidRPr="00AF148C" w:rsidRDefault="00262DF7">
            <w:pPr>
              <w:rPr>
                <w:b/>
              </w:rPr>
            </w:pPr>
          </w:p>
        </w:tc>
      </w:tr>
      <w:tr w:rsidR="00AF148C" w:rsidRPr="00AF148C" w14:paraId="1378D4EF" w14:textId="77777777">
        <w:tc>
          <w:tcPr>
            <w:tcW w:w="1838" w:type="dxa"/>
          </w:tcPr>
          <w:p w14:paraId="0850F75F" w14:textId="77777777" w:rsidR="00B81AE3" w:rsidRPr="00AF148C" w:rsidRDefault="00000000">
            <w:r w:rsidRPr="00AF148C">
              <w:rPr>
                <w:b/>
              </w:rPr>
              <w:t>Feedback Date:</w:t>
            </w:r>
          </w:p>
        </w:tc>
        <w:tc>
          <w:tcPr>
            <w:tcW w:w="7655" w:type="dxa"/>
            <w:gridSpan w:val="3"/>
          </w:tcPr>
          <w:p w14:paraId="09A4D47F" w14:textId="77777777" w:rsidR="00B81AE3" w:rsidRPr="00AF148C" w:rsidRDefault="00B81AE3" w:rsidP="00631896"/>
        </w:tc>
      </w:tr>
    </w:tbl>
    <w:p w14:paraId="1D8D86EB" w14:textId="77777777" w:rsidR="00B81AE3" w:rsidRPr="00AF148C" w:rsidRDefault="00B81AE3">
      <w:pPr>
        <w:spacing w:after="0"/>
        <w:rPr>
          <w:b/>
        </w:rPr>
      </w:pPr>
    </w:p>
    <w:p w14:paraId="597D9609" w14:textId="77777777" w:rsidR="00B81AE3" w:rsidRPr="00AF148C" w:rsidRDefault="00B81AE3">
      <w:pPr>
        <w:spacing w:after="0"/>
        <w:rPr>
          <w:b/>
        </w:rPr>
      </w:pPr>
    </w:p>
    <w:p w14:paraId="41F1C35B" w14:textId="77777777" w:rsidR="00B81AE3" w:rsidRPr="00AF148C" w:rsidRDefault="00000000">
      <w:pPr>
        <w:rPr>
          <w:b/>
        </w:rPr>
      </w:pPr>
      <w:r w:rsidRPr="00AF148C">
        <w:br w:type="page"/>
      </w:r>
    </w:p>
    <w:p w14:paraId="72E04163" w14:textId="77777777" w:rsidR="00B81AE3" w:rsidRPr="00AF148C" w:rsidRDefault="00000000">
      <w:pPr>
        <w:pStyle w:val="Heading1"/>
      </w:pPr>
      <w:r w:rsidRPr="00AF148C">
        <w:lastRenderedPageBreak/>
        <w:t>Assessment Outline</w:t>
      </w:r>
    </w:p>
    <w:p w14:paraId="2039702C" w14:textId="77777777" w:rsidR="00B81AE3" w:rsidRPr="00AF148C" w:rsidRDefault="00000000">
      <w:pPr>
        <w:pStyle w:val="Heading2"/>
      </w:pPr>
      <w:bookmarkStart w:id="0" w:name="_heading=h.gggb7lo7pcwv" w:colFirst="0" w:colLast="0"/>
      <w:bookmarkEnd w:id="0"/>
      <w:r w:rsidRPr="00AF148C">
        <w:t>Description of Assessment Task</w:t>
      </w:r>
    </w:p>
    <w:p w14:paraId="56910F8A" w14:textId="77777777" w:rsidR="00B81AE3" w:rsidRPr="00AF148C" w:rsidRDefault="00B81AE3">
      <w:pPr>
        <w:spacing w:after="0"/>
        <w:rPr>
          <w:b/>
        </w:rPr>
      </w:pPr>
    </w:p>
    <w:p w14:paraId="160E0CE2" w14:textId="7FF64C63" w:rsidR="00B81AE3" w:rsidRPr="00AF148C" w:rsidRDefault="005C5F1A">
      <w:pPr>
        <w:spacing w:after="0"/>
      </w:pPr>
      <w:r w:rsidRPr="00AF148C">
        <w:t>You have been provided with a dataset of employment statistics for the USA as of May, 2023 (the last data available).</w:t>
      </w:r>
    </w:p>
    <w:p w14:paraId="18BF49F4" w14:textId="77777777" w:rsidR="005C5F1A" w:rsidRPr="00AF148C" w:rsidRDefault="005C5F1A">
      <w:pPr>
        <w:spacing w:after="0"/>
      </w:pPr>
    </w:p>
    <w:p w14:paraId="6CBC57B2" w14:textId="232E020B" w:rsidR="005C5F1A" w:rsidRPr="00AF148C" w:rsidRDefault="005C5F1A">
      <w:pPr>
        <w:spacing w:after="0"/>
      </w:pPr>
      <w:r w:rsidRPr="00AF148C">
        <w:t>You have been tasked with creating visualisations to gain insights into employment in fields involving AI, Data Science and Software Development. In a Jupyter notebook, you will use a combination of code and markdown cells to do the following:</w:t>
      </w:r>
    </w:p>
    <w:p w14:paraId="6C405FA3" w14:textId="77777777" w:rsidR="005C5F1A" w:rsidRPr="00AF148C" w:rsidRDefault="005C5F1A">
      <w:pPr>
        <w:spacing w:after="0"/>
      </w:pPr>
    </w:p>
    <w:p w14:paraId="68918D12" w14:textId="5804A2F3" w:rsidR="005C5F1A" w:rsidRPr="00AF148C" w:rsidRDefault="005C5F1A" w:rsidP="005C5F1A">
      <w:pPr>
        <w:pStyle w:val="ListParagraph"/>
        <w:numPr>
          <w:ilvl w:val="0"/>
          <w:numId w:val="7"/>
        </w:numPr>
        <w:spacing w:after="0"/>
      </w:pPr>
      <w:r w:rsidRPr="00AF148C">
        <w:t xml:space="preserve">Create at least </w:t>
      </w:r>
      <w:r w:rsidR="001B7F05">
        <w:t>5</w:t>
      </w:r>
      <w:r w:rsidRPr="00AF148C">
        <w:t xml:space="preserve"> different kinds of visualisations (</w:t>
      </w:r>
      <w:proofErr w:type="spellStart"/>
      <w:r w:rsidRPr="00AF148C">
        <w:t>eg</w:t>
      </w:r>
      <w:proofErr w:type="spellEnd"/>
      <w:r w:rsidRPr="00AF148C">
        <w:t xml:space="preserve"> bar charts, pie charts etc) </w:t>
      </w:r>
      <w:r w:rsidR="004562F5" w:rsidRPr="00AF148C">
        <w:t>[40 marks]</w:t>
      </w:r>
    </w:p>
    <w:p w14:paraId="438A369B" w14:textId="171C8E5E" w:rsidR="005C5F1A" w:rsidRPr="00AF148C" w:rsidRDefault="005C5F1A" w:rsidP="005C5F1A">
      <w:pPr>
        <w:pStyle w:val="ListParagraph"/>
        <w:numPr>
          <w:ilvl w:val="0"/>
          <w:numId w:val="7"/>
        </w:numPr>
        <w:spacing w:after="0"/>
      </w:pPr>
      <w:r w:rsidRPr="00AF148C">
        <w:t>Explain in corresponding markdown cells :</w:t>
      </w:r>
      <w:r w:rsidR="004562F5" w:rsidRPr="00AF148C">
        <w:t xml:space="preserve"> [40 marks]</w:t>
      </w:r>
    </w:p>
    <w:p w14:paraId="007D2C4C" w14:textId="57535CFD" w:rsidR="005C5F1A" w:rsidRPr="00AF148C" w:rsidRDefault="005C5F1A" w:rsidP="005C5F1A">
      <w:pPr>
        <w:pStyle w:val="ListParagraph"/>
        <w:numPr>
          <w:ilvl w:val="1"/>
          <w:numId w:val="7"/>
        </w:numPr>
        <w:spacing w:after="0"/>
      </w:pPr>
      <w:r w:rsidRPr="00AF148C">
        <w:t>What the objective of the visualisation is (</w:t>
      </w:r>
      <w:proofErr w:type="spellStart"/>
      <w:r w:rsidR="004562F5" w:rsidRPr="00AF148C">
        <w:t>eg</w:t>
      </w:r>
      <w:proofErr w:type="spellEnd"/>
      <w:r w:rsidR="004562F5" w:rsidRPr="00AF148C">
        <w:t xml:space="preserve"> investigation, comparison etc)</w:t>
      </w:r>
    </w:p>
    <w:p w14:paraId="4613BD1A" w14:textId="0E553872" w:rsidR="004562F5" w:rsidRPr="00AF148C" w:rsidRDefault="004562F5" w:rsidP="005C5F1A">
      <w:pPr>
        <w:pStyle w:val="ListParagraph"/>
        <w:numPr>
          <w:ilvl w:val="1"/>
          <w:numId w:val="7"/>
        </w:numPr>
        <w:spacing w:after="0"/>
      </w:pPr>
      <w:r w:rsidRPr="00AF148C">
        <w:t>Why that visualisation type was chosen (</w:t>
      </w:r>
      <w:proofErr w:type="spellStart"/>
      <w:r w:rsidRPr="00AF148C">
        <w:t>eg</w:t>
      </w:r>
      <w:proofErr w:type="spellEnd"/>
      <w:r w:rsidRPr="00AF148C">
        <w:t xml:space="preserve"> data types, clarity)</w:t>
      </w:r>
    </w:p>
    <w:p w14:paraId="56785F67" w14:textId="384D2BCB" w:rsidR="004562F5" w:rsidRPr="00AF148C" w:rsidRDefault="004562F5" w:rsidP="005C5F1A">
      <w:pPr>
        <w:pStyle w:val="ListParagraph"/>
        <w:numPr>
          <w:ilvl w:val="1"/>
          <w:numId w:val="7"/>
        </w:numPr>
        <w:spacing w:after="0"/>
      </w:pPr>
      <w:r w:rsidRPr="00AF148C">
        <w:t>What you learned about AI employment from the visualisation</w:t>
      </w:r>
    </w:p>
    <w:p w14:paraId="5D2EC8F7" w14:textId="6F4BA991" w:rsidR="004562F5" w:rsidRPr="00AF148C" w:rsidRDefault="004562F5" w:rsidP="004562F5">
      <w:pPr>
        <w:pStyle w:val="ListParagraph"/>
        <w:numPr>
          <w:ilvl w:val="0"/>
          <w:numId w:val="7"/>
        </w:numPr>
        <w:spacing w:after="0"/>
      </w:pPr>
      <w:r w:rsidRPr="00AF148C">
        <w:t xml:space="preserve">Challenge: The dataset was obtained from: </w:t>
      </w:r>
      <w:hyperlink r:id="rId9" w:history="1">
        <w:r w:rsidRPr="00AF148C">
          <w:rPr>
            <w:rStyle w:val="Hyperlink"/>
            <w:color w:val="auto"/>
          </w:rPr>
          <w:t>https://www.bls.gov/oes/tables.htm</w:t>
        </w:r>
      </w:hyperlink>
      <w:r w:rsidRPr="00AF148C">
        <w:t xml:space="preserve"> , using the “all data” option for the corresponding year. Use additional datasets from this page to explore AI employment trends over time [20 marks]</w:t>
      </w:r>
    </w:p>
    <w:p w14:paraId="3410F539" w14:textId="77777777" w:rsidR="00B81AE3" w:rsidRPr="00AF148C" w:rsidRDefault="00000000">
      <w:pPr>
        <w:pStyle w:val="Heading2"/>
      </w:pPr>
      <w:r w:rsidRPr="00AF148C">
        <w:t>Assessment Requirements</w:t>
      </w:r>
    </w:p>
    <w:p w14:paraId="099C4B40" w14:textId="77777777" w:rsidR="00B81AE3" w:rsidRPr="00AF148C" w:rsidRDefault="00000000">
      <w:pPr>
        <w:spacing w:after="0"/>
      </w:pPr>
      <w:r w:rsidRPr="00AF148C">
        <w:t>All assessment submissions must meet the following minimum requirements:</w:t>
      </w:r>
    </w:p>
    <w:p w14:paraId="4BFF8AED" w14:textId="77777777" w:rsidR="00B81AE3" w:rsidRPr="00AF148C" w:rsidRDefault="00000000">
      <w:pPr>
        <w:numPr>
          <w:ilvl w:val="0"/>
          <w:numId w:val="5"/>
        </w:numPr>
        <w:pBdr>
          <w:top w:val="nil"/>
          <w:left w:val="nil"/>
          <w:bottom w:val="nil"/>
          <w:right w:val="nil"/>
          <w:between w:val="nil"/>
        </w:pBdr>
        <w:spacing w:after="0"/>
      </w:pPr>
      <w:r w:rsidRPr="00AF148C">
        <w:t>Be submitted in the format outlined in the assignment summary table.</w:t>
      </w:r>
    </w:p>
    <w:p w14:paraId="7252A029" w14:textId="77777777" w:rsidR="00B81AE3" w:rsidRPr="00AF148C" w:rsidRDefault="00000000">
      <w:pPr>
        <w:numPr>
          <w:ilvl w:val="0"/>
          <w:numId w:val="1"/>
        </w:numPr>
        <w:pBdr>
          <w:top w:val="nil"/>
          <w:left w:val="nil"/>
          <w:bottom w:val="nil"/>
          <w:right w:val="nil"/>
          <w:between w:val="nil"/>
        </w:pBdr>
        <w:spacing w:after="0"/>
      </w:pPr>
      <w:r w:rsidRPr="00AF148C">
        <w:t>Be submitted by the deadline date specified or be subject to late submission penalties.</w:t>
      </w:r>
    </w:p>
    <w:p w14:paraId="66D73F7A" w14:textId="3EC797C0" w:rsidR="00B81AE3" w:rsidRPr="00AF148C" w:rsidRDefault="00000000">
      <w:pPr>
        <w:numPr>
          <w:ilvl w:val="0"/>
          <w:numId w:val="1"/>
        </w:numPr>
        <w:pBdr>
          <w:top w:val="nil"/>
          <w:left w:val="nil"/>
          <w:bottom w:val="nil"/>
          <w:right w:val="nil"/>
          <w:between w:val="nil"/>
        </w:pBdr>
        <w:spacing w:after="0"/>
      </w:pPr>
      <w:r w:rsidRPr="00AF148C">
        <w:t>Be submitted via Moodle upload</w:t>
      </w:r>
      <w:r w:rsidR="004562F5" w:rsidRPr="00AF148C">
        <w:t>.</w:t>
      </w:r>
    </w:p>
    <w:p w14:paraId="6AAB0B73" w14:textId="77777777" w:rsidR="00B81AE3" w:rsidRPr="00AF148C" w:rsidRDefault="00000000">
      <w:pPr>
        <w:numPr>
          <w:ilvl w:val="0"/>
          <w:numId w:val="1"/>
        </w:numPr>
        <w:pBdr>
          <w:top w:val="nil"/>
          <w:left w:val="nil"/>
          <w:bottom w:val="nil"/>
          <w:right w:val="nil"/>
          <w:between w:val="nil"/>
        </w:pBdr>
        <w:spacing w:after="0"/>
      </w:pPr>
      <w:r w:rsidRPr="00AF148C">
        <w:t xml:space="preserve">Use </w:t>
      </w:r>
      <w:hyperlink r:id="rId10">
        <w:r w:rsidR="00B81AE3" w:rsidRPr="00AF148C">
          <w:rPr>
            <w:u w:val="single"/>
          </w:rPr>
          <w:t>Harvard Referencing</w:t>
        </w:r>
      </w:hyperlink>
      <w:r w:rsidRPr="00AF148C">
        <w:t xml:space="preserve"> when citing third party material.</w:t>
      </w:r>
    </w:p>
    <w:p w14:paraId="3EE33CB4" w14:textId="77777777" w:rsidR="00B81AE3" w:rsidRPr="00AF148C" w:rsidRDefault="00000000">
      <w:pPr>
        <w:numPr>
          <w:ilvl w:val="0"/>
          <w:numId w:val="1"/>
        </w:numPr>
        <w:pBdr>
          <w:top w:val="nil"/>
          <w:left w:val="nil"/>
          <w:bottom w:val="nil"/>
          <w:right w:val="nil"/>
          <w:between w:val="nil"/>
        </w:pBdr>
        <w:spacing w:after="0"/>
      </w:pPr>
      <w:r w:rsidRPr="00AF148C">
        <w:t xml:space="preserve">Be the student’s own work. </w:t>
      </w:r>
    </w:p>
    <w:p w14:paraId="2E9C9DE2" w14:textId="77777777" w:rsidR="00B81AE3" w:rsidRPr="00AF148C" w:rsidRDefault="00000000">
      <w:pPr>
        <w:numPr>
          <w:ilvl w:val="0"/>
          <w:numId w:val="1"/>
        </w:numPr>
        <w:pBdr>
          <w:top w:val="nil"/>
          <w:left w:val="nil"/>
          <w:bottom w:val="nil"/>
          <w:right w:val="nil"/>
          <w:between w:val="nil"/>
        </w:pBdr>
        <w:spacing w:after="0"/>
      </w:pPr>
      <w:r w:rsidRPr="00AF148C">
        <w:t xml:space="preserve">Include the CCT assessment cover page.  </w:t>
      </w:r>
    </w:p>
    <w:p w14:paraId="4961AE6F" w14:textId="77777777" w:rsidR="00B81AE3" w:rsidRPr="00AF148C" w:rsidRDefault="00000000">
      <w:pPr>
        <w:pStyle w:val="Heading2"/>
      </w:pPr>
      <w:r w:rsidRPr="00AF148C">
        <w:t>Learning Outcomes:</w:t>
      </w:r>
    </w:p>
    <w:p w14:paraId="436DAF2B" w14:textId="77777777" w:rsidR="00B81AE3" w:rsidRPr="00AF148C" w:rsidRDefault="00000000">
      <w:pPr>
        <w:spacing w:after="0"/>
      </w:pPr>
      <w:r w:rsidRPr="00AF148C">
        <w:t>This assessment addresses the following module learning outcomes for this module:</w:t>
      </w:r>
    </w:p>
    <w:p w14:paraId="5CE98E8A" w14:textId="34E15965" w:rsidR="004562F5" w:rsidRPr="00AF148C" w:rsidRDefault="004562F5" w:rsidP="004562F5">
      <w:pPr>
        <w:spacing w:after="0"/>
      </w:pPr>
      <w:r w:rsidRPr="00AF148C">
        <w:t>MLO 2 - Distinguish between visualisation approaches and techniques with respect to</w:t>
      </w:r>
    </w:p>
    <w:p w14:paraId="070E1E33" w14:textId="77777777" w:rsidR="004562F5" w:rsidRPr="00AF148C" w:rsidRDefault="004562F5" w:rsidP="004562F5">
      <w:pPr>
        <w:spacing w:after="0"/>
      </w:pPr>
      <w:r w:rsidRPr="00AF148C">
        <w:t>their suitability for different problem areas.</w:t>
      </w:r>
    </w:p>
    <w:p w14:paraId="50A5280D" w14:textId="64945461" w:rsidR="004562F5" w:rsidRPr="00AF148C" w:rsidRDefault="004562F5" w:rsidP="004562F5">
      <w:pPr>
        <w:spacing w:after="0"/>
      </w:pPr>
      <w:r w:rsidRPr="00AF148C">
        <w:t>MLO 3 - Select appropriate data visualisation techniques for a given use case and data</w:t>
      </w:r>
    </w:p>
    <w:p w14:paraId="4B5249A1" w14:textId="791F81CB" w:rsidR="00B81AE3" w:rsidRDefault="004562F5" w:rsidP="004562F5">
      <w:pPr>
        <w:spacing w:after="0"/>
      </w:pPr>
      <w:r w:rsidRPr="00AF148C">
        <w:t>Characteristics.</w:t>
      </w:r>
    </w:p>
    <w:p w14:paraId="6B66B60C" w14:textId="77777777" w:rsidR="00A77233" w:rsidRDefault="00A77233" w:rsidP="004562F5">
      <w:pPr>
        <w:spacing w:after="0"/>
      </w:pPr>
    </w:p>
    <w:p w14:paraId="59EDB9FB" w14:textId="77777777" w:rsidR="00A77233" w:rsidRDefault="00A77233" w:rsidP="00A77233">
      <w:pPr>
        <w:pStyle w:val="Heading2"/>
      </w:pPr>
      <w:r>
        <w:t>Use of Artificial Intelligence</w:t>
      </w:r>
    </w:p>
    <w:p w14:paraId="1004B8EA" w14:textId="77777777" w:rsidR="00A77233" w:rsidRDefault="00A77233" w:rsidP="00A77233">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A77233" w14:paraId="36CC9278" w14:textId="77777777" w:rsidTr="00CA527C">
        <w:tc>
          <w:tcPr>
            <w:tcW w:w="4485" w:type="dxa"/>
            <w:tcMar>
              <w:top w:w="100" w:type="dxa"/>
              <w:left w:w="140" w:type="dxa"/>
              <w:bottom w:w="100" w:type="dxa"/>
              <w:right w:w="140" w:type="dxa"/>
            </w:tcMar>
          </w:tcPr>
          <w:p w14:paraId="20369D9C" w14:textId="77777777" w:rsidR="00A77233" w:rsidRDefault="00A77233" w:rsidP="00CA527C">
            <w:pPr>
              <w:spacing w:after="40" w:line="240" w:lineRule="auto"/>
            </w:pPr>
            <w:r>
              <w:rPr>
                <w:b/>
                <w:bCs/>
              </w:rPr>
              <w:t>Delegation</w:t>
            </w:r>
          </w:p>
          <w:p w14:paraId="6A4930C7" w14:textId="77777777" w:rsidR="00A77233" w:rsidRDefault="00A77233"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14E12A99" w14:textId="77777777" w:rsidR="00A77233" w:rsidRDefault="00A77233" w:rsidP="00CA527C">
            <w:pPr>
              <w:spacing w:after="40" w:line="240" w:lineRule="auto"/>
            </w:pPr>
            <w:r>
              <w:rPr>
                <w:b/>
                <w:bCs/>
              </w:rPr>
              <w:t>Description</w:t>
            </w:r>
          </w:p>
          <w:p w14:paraId="1D2BDD11" w14:textId="77777777" w:rsidR="00A77233" w:rsidRDefault="00A77233" w:rsidP="00CA527C">
            <w:pPr>
              <w:spacing w:after="0" w:line="240" w:lineRule="auto"/>
            </w:pPr>
            <w:r>
              <w:t>Effectively describing goals to prompt useful AI behaviours and outputs.</w:t>
            </w:r>
          </w:p>
        </w:tc>
      </w:tr>
      <w:tr w:rsidR="00A77233" w14:paraId="21E76F5C" w14:textId="77777777" w:rsidTr="00CA527C">
        <w:tc>
          <w:tcPr>
            <w:tcW w:w="4485" w:type="dxa"/>
            <w:tcMar>
              <w:top w:w="100" w:type="dxa"/>
              <w:left w:w="140" w:type="dxa"/>
              <w:bottom w:w="100" w:type="dxa"/>
              <w:right w:w="140" w:type="dxa"/>
            </w:tcMar>
          </w:tcPr>
          <w:p w14:paraId="611BCF65" w14:textId="77777777" w:rsidR="00A77233" w:rsidRDefault="00A77233" w:rsidP="00CA527C">
            <w:pPr>
              <w:spacing w:after="40" w:line="240" w:lineRule="auto"/>
            </w:pPr>
            <w:r>
              <w:rPr>
                <w:b/>
                <w:bCs/>
              </w:rPr>
              <w:lastRenderedPageBreak/>
              <w:t>Discernment</w:t>
            </w:r>
          </w:p>
          <w:p w14:paraId="02F052AD" w14:textId="77777777" w:rsidR="00A77233" w:rsidRDefault="00A77233"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58A0696C" w14:textId="77777777" w:rsidR="00A77233" w:rsidRDefault="00A77233" w:rsidP="00CA527C">
            <w:pPr>
              <w:spacing w:after="40" w:line="240" w:lineRule="auto"/>
            </w:pPr>
            <w:r>
              <w:rPr>
                <w:b/>
                <w:bCs/>
              </w:rPr>
              <w:t>Diligence</w:t>
            </w:r>
          </w:p>
          <w:p w14:paraId="1CF94562" w14:textId="77777777" w:rsidR="00A77233" w:rsidRDefault="00A77233" w:rsidP="00CA527C">
            <w:pPr>
              <w:spacing w:after="0" w:line="240" w:lineRule="auto"/>
            </w:pPr>
            <w:r>
              <w:t>Taking responsibility for what we do with AI and how we do it.</w:t>
            </w:r>
          </w:p>
        </w:tc>
      </w:tr>
    </w:tbl>
    <w:p w14:paraId="46A7DD16" w14:textId="77777777" w:rsidR="00A77233" w:rsidRDefault="00A77233" w:rsidP="00A77233">
      <w:pPr>
        <w:spacing w:after="0" w:line="240" w:lineRule="auto"/>
        <w:rPr>
          <w:rFonts w:ascii="Arial" w:eastAsia="Arial" w:hAnsi="Arial" w:cs="Arial"/>
          <w:sz w:val="26"/>
          <w:szCs w:val="26"/>
        </w:rPr>
        <w:sectPr w:rsidR="00A77233" w:rsidSect="00A77233">
          <w:footerReference w:type="default" r:id="rId11"/>
          <w:pgSz w:w="11906" w:h="16838"/>
          <w:pgMar w:top="1134" w:right="1134" w:bottom="1134" w:left="1134" w:header="709" w:footer="709" w:gutter="0"/>
          <w:pgNumType w:start="1"/>
          <w:cols w:space="720"/>
        </w:sectPr>
      </w:pPr>
    </w:p>
    <w:p w14:paraId="30D96577" w14:textId="77777777" w:rsidR="00A77233" w:rsidRDefault="00A77233" w:rsidP="00A77233">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38E91EC8" w14:textId="77777777" w:rsidR="00A77233" w:rsidRDefault="00A77233" w:rsidP="00A77233">
      <w:pPr>
        <w:pStyle w:val="Heading1"/>
        <w:keepNext w:val="0"/>
        <w:keepLines w:val="0"/>
        <w:spacing w:before="0" w:after="0" w:line="240" w:lineRule="auto"/>
        <w:rPr>
          <w:b w:val="0"/>
          <w:bCs/>
          <w:sz w:val="32"/>
          <w:szCs w:val="32"/>
        </w:rPr>
      </w:pPr>
      <w:bookmarkStart w:id="1" w:name="_heading=h.rbtal5s6u0r9" w:colFirst="0" w:colLast="0"/>
      <w:bookmarkEnd w:id="1"/>
      <w:r>
        <w:rPr>
          <w:sz w:val="28"/>
          <w:szCs w:val="28"/>
        </w:rPr>
        <w:t>AI Declaration using the AI Fluency Framework</w:t>
      </w:r>
    </w:p>
    <w:p w14:paraId="624EA46A" w14:textId="77777777" w:rsidR="00A77233" w:rsidRDefault="00A77233" w:rsidP="00A77233">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423"/>
        <w:gridCol w:w="2490"/>
        <w:gridCol w:w="2426"/>
        <w:gridCol w:w="2289"/>
      </w:tblGrid>
      <w:tr w:rsidR="00A77233" w14:paraId="6F6F777D" w14:textId="77777777" w:rsidTr="00CA527C">
        <w:tc>
          <w:tcPr>
            <w:tcW w:w="3640" w:type="dxa"/>
            <w:vAlign w:val="center"/>
          </w:tcPr>
          <w:p w14:paraId="04B7CD92" w14:textId="77777777" w:rsidR="00A77233" w:rsidRDefault="00A77233" w:rsidP="00CA527C">
            <w:pPr>
              <w:rPr>
                <w:i/>
                <w:iCs/>
                <w:color w:val="545454"/>
                <w:sz w:val="20"/>
                <w:szCs w:val="20"/>
                <w:highlight w:val="yellow"/>
              </w:rPr>
            </w:pPr>
            <w:r>
              <w:rPr>
                <w:b/>
                <w:bCs/>
              </w:rPr>
              <w:t>AI competence</w:t>
            </w:r>
          </w:p>
        </w:tc>
        <w:tc>
          <w:tcPr>
            <w:tcW w:w="3640" w:type="dxa"/>
            <w:vAlign w:val="center"/>
          </w:tcPr>
          <w:p w14:paraId="1A561097" w14:textId="77777777" w:rsidR="00A77233" w:rsidRDefault="00A77233" w:rsidP="00CA527C">
            <w:pPr>
              <w:rPr>
                <w:i/>
                <w:iCs/>
                <w:color w:val="545454"/>
                <w:sz w:val="20"/>
                <w:szCs w:val="20"/>
                <w:highlight w:val="yellow"/>
              </w:rPr>
            </w:pPr>
            <w:r>
              <w:rPr>
                <w:b/>
                <w:bCs/>
              </w:rPr>
              <w:t>Reflective prompts (to students)</w:t>
            </w:r>
          </w:p>
        </w:tc>
        <w:tc>
          <w:tcPr>
            <w:tcW w:w="3640" w:type="dxa"/>
            <w:vAlign w:val="center"/>
          </w:tcPr>
          <w:p w14:paraId="72C72D52" w14:textId="77777777" w:rsidR="00A77233" w:rsidRDefault="00A77233" w:rsidP="00CA527C">
            <w:pPr>
              <w:rPr>
                <w:i/>
                <w:iCs/>
                <w:color w:val="545454"/>
                <w:sz w:val="20"/>
                <w:szCs w:val="20"/>
                <w:highlight w:val="yellow"/>
              </w:rPr>
            </w:pPr>
            <w:r>
              <w:rPr>
                <w:b/>
                <w:bCs/>
              </w:rPr>
              <w:t>Lecturer expectations</w:t>
            </w:r>
          </w:p>
        </w:tc>
        <w:tc>
          <w:tcPr>
            <w:tcW w:w="3640" w:type="dxa"/>
            <w:vAlign w:val="center"/>
          </w:tcPr>
          <w:p w14:paraId="5E229308" w14:textId="77777777" w:rsidR="00A77233" w:rsidRDefault="00A77233" w:rsidP="00CA527C">
            <w:pPr>
              <w:rPr>
                <w:i/>
                <w:iCs/>
                <w:color w:val="545454"/>
                <w:sz w:val="20"/>
                <w:szCs w:val="20"/>
                <w:highlight w:val="yellow"/>
              </w:rPr>
            </w:pPr>
            <w:r>
              <w:rPr>
                <w:b/>
                <w:bCs/>
              </w:rPr>
              <w:t>Student response</w:t>
            </w:r>
          </w:p>
        </w:tc>
      </w:tr>
      <w:tr w:rsidR="00A77233" w14:paraId="46A78A7D" w14:textId="77777777" w:rsidTr="00CA527C">
        <w:tc>
          <w:tcPr>
            <w:tcW w:w="3640" w:type="dxa"/>
          </w:tcPr>
          <w:p w14:paraId="2247F198" w14:textId="77777777" w:rsidR="00A77233" w:rsidRPr="006D35A3" w:rsidRDefault="00A77233" w:rsidP="00CA527C">
            <w:r w:rsidRPr="006D35A3">
              <w:rPr>
                <w:b/>
                <w:bCs/>
              </w:rPr>
              <w:t>Delegation</w:t>
            </w:r>
          </w:p>
          <w:p w14:paraId="3D0C1F5F" w14:textId="77777777" w:rsidR="00A77233" w:rsidRPr="006D35A3" w:rsidRDefault="00A77233" w:rsidP="00CA527C">
            <w:pPr>
              <w:rPr>
                <w:i/>
                <w:iCs/>
                <w:color w:val="545454"/>
                <w:sz w:val="20"/>
                <w:szCs w:val="20"/>
              </w:rPr>
            </w:pPr>
            <w:r w:rsidRPr="006D35A3">
              <w:rPr>
                <w:i/>
                <w:iCs/>
              </w:rPr>
              <w:t>Deciding whether &amp; when to use AI</w:t>
            </w:r>
          </w:p>
        </w:tc>
        <w:tc>
          <w:tcPr>
            <w:tcW w:w="3640" w:type="dxa"/>
          </w:tcPr>
          <w:p w14:paraId="151C6079" w14:textId="77777777" w:rsidR="00A77233" w:rsidRPr="006D35A3" w:rsidRDefault="00A77233"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2F557227" w14:textId="175FADD4" w:rsidR="00A77233" w:rsidRPr="001D237B" w:rsidRDefault="00A77233" w:rsidP="00CA527C">
            <w:pPr>
              <w:rPr>
                <w:sz w:val="20"/>
                <w:szCs w:val="20"/>
              </w:rPr>
            </w:pPr>
            <w:r w:rsidRPr="001D237B">
              <w:rPr>
                <w:sz w:val="20"/>
                <w:szCs w:val="20"/>
              </w:rPr>
              <w:t xml:space="preserve">You may use AI to support your learning </w:t>
            </w:r>
            <w:r w:rsidR="001B7F05">
              <w:rPr>
                <w:sz w:val="20"/>
                <w:szCs w:val="20"/>
              </w:rPr>
              <w:t>but</w:t>
            </w:r>
            <w:r w:rsidRPr="001D237B">
              <w:rPr>
                <w:sz w:val="20"/>
                <w:szCs w:val="20"/>
              </w:rPr>
              <w:t xml:space="preserve"> </w:t>
            </w:r>
            <w:r w:rsidR="001B7F05">
              <w:rPr>
                <w:sz w:val="20"/>
                <w:szCs w:val="20"/>
              </w:rPr>
              <w:t xml:space="preserve">not for writing the code </w:t>
            </w:r>
            <w:r w:rsidRPr="001D237B">
              <w:rPr>
                <w:sz w:val="20"/>
                <w:szCs w:val="20"/>
              </w:rPr>
              <w:t xml:space="preserve">of the </w:t>
            </w:r>
            <w:r w:rsidR="001B7F05">
              <w:rPr>
                <w:sz w:val="20"/>
                <w:szCs w:val="20"/>
              </w:rPr>
              <w:t>assessment</w:t>
            </w:r>
            <w:r w:rsidRPr="001D237B">
              <w:rPr>
                <w:sz w:val="20"/>
                <w:szCs w:val="20"/>
              </w:rPr>
              <w:t>. Clearly identify where you used AI and where you completed the work independently.</w:t>
            </w:r>
          </w:p>
          <w:p w14:paraId="7C090D9E" w14:textId="77777777" w:rsidR="00A77233" w:rsidRDefault="00A77233" w:rsidP="00CA527C">
            <w:pPr>
              <w:rPr>
                <w:b/>
                <w:bCs/>
                <w:sz w:val="20"/>
                <w:szCs w:val="20"/>
              </w:rPr>
            </w:pPr>
          </w:p>
          <w:p w14:paraId="025C633C" w14:textId="77777777" w:rsidR="00A77233" w:rsidRDefault="00A77233" w:rsidP="00CA527C">
            <w:pPr>
              <w:rPr>
                <w:b/>
                <w:bCs/>
                <w:sz w:val="20"/>
                <w:szCs w:val="20"/>
              </w:rPr>
            </w:pPr>
          </w:p>
          <w:p w14:paraId="2D579970" w14:textId="77777777" w:rsidR="00A77233" w:rsidRPr="006D35A3" w:rsidRDefault="00A77233" w:rsidP="00A77233">
            <w:pPr>
              <w:pStyle w:val="ListParagraph"/>
              <w:numPr>
                <w:ilvl w:val="0"/>
                <w:numId w:val="8"/>
              </w:numPr>
              <w:ind w:left="403"/>
              <w:rPr>
                <w:b/>
                <w:bCs/>
                <w:color w:val="545454"/>
                <w:sz w:val="20"/>
                <w:szCs w:val="20"/>
              </w:rPr>
            </w:pPr>
          </w:p>
        </w:tc>
        <w:tc>
          <w:tcPr>
            <w:tcW w:w="3640" w:type="dxa"/>
          </w:tcPr>
          <w:p w14:paraId="14A630B7" w14:textId="77777777" w:rsidR="00A77233" w:rsidRPr="001D237B" w:rsidRDefault="00A77233"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A77233" w14:paraId="6ACF5010" w14:textId="77777777" w:rsidTr="00CA527C">
        <w:tc>
          <w:tcPr>
            <w:tcW w:w="3640" w:type="dxa"/>
          </w:tcPr>
          <w:p w14:paraId="2478A51E" w14:textId="77777777" w:rsidR="00A77233" w:rsidRDefault="00A77233" w:rsidP="00CA527C">
            <w:r>
              <w:rPr>
                <w:b/>
                <w:bCs/>
              </w:rPr>
              <w:t>Description</w:t>
            </w:r>
          </w:p>
          <w:p w14:paraId="43634338" w14:textId="77777777" w:rsidR="00A77233" w:rsidRPr="006D35A3" w:rsidRDefault="00A77233" w:rsidP="00CA527C">
            <w:pPr>
              <w:rPr>
                <w:i/>
                <w:iCs/>
                <w:color w:val="545454"/>
                <w:sz w:val="20"/>
                <w:szCs w:val="20"/>
              </w:rPr>
            </w:pPr>
            <w:r>
              <w:rPr>
                <w:i/>
                <w:iCs/>
              </w:rPr>
              <w:t>How you prompted the AI</w:t>
            </w:r>
          </w:p>
        </w:tc>
        <w:tc>
          <w:tcPr>
            <w:tcW w:w="3640" w:type="dxa"/>
          </w:tcPr>
          <w:p w14:paraId="52169495" w14:textId="77777777" w:rsidR="00A77233" w:rsidRPr="006D35A3" w:rsidRDefault="00A77233"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474EFEC8" w14:textId="77777777" w:rsidR="00A77233" w:rsidRPr="001D237B" w:rsidRDefault="00A77233"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3C9112A7" w14:textId="77777777" w:rsidR="00A77233" w:rsidRPr="006D35A3" w:rsidRDefault="00A77233" w:rsidP="00CA527C">
            <w:pPr>
              <w:rPr>
                <w:sz w:val="20"/>
                <w:szCs w:val="20"/>
              </w:rPr>
            </w:pPr>
          </w:p>
          <w:p w14:paraId="24855BE6" w14:textId="77777777" w:rsidR="00A77233" w:rsidRPr="006D35A3" w:rsidRDefault="00A77233" w:rsidP="00CA527C">
            <w:pPr>
              <w:rPr>
                <w:sz w:val="20"/>
                <w:szCs w:val="20"/>
              </w:rPr>
            </w:pPr>
          </w:p>
          <w:p w14:paraId="2B23481E" w14:textId="77777777" w:rsidR="00A77233" w:rsidRPr="006D35A3" w:rsidRDefault="00A77233" w:rsidP="00CA527C">
            <w:pPr>
              <w:rPr>
                <w:sz w:val="20"/>
                <w:szCs w:val="20"/>
              </w:rPr>
            </w:pPr>
          </w:p>
          <w:p w14:paraId="03927E45" w14:textId="77777777" w:rsidR="00A77233" w:rsidRPr="00BF456A" w:rsidRDefault="00A77233" w:rsidP="00CA527C">
            <w:pPr>
              <w:rPr>
                <w:sz w:val="20"/>
                <w:szCs w:val="20"/>
              </w:rPr>
            </w:pPr>
          </w:p>
        </w:tc>
        <w:tc>
          <w:tcPr>
            <w:tcW w:w="3640" w:type="dxa"/>
          </w:tcPr>
          <w:p w14:paraId="2602C89A" w14:textId="77777777" w:rsidR="00A77233" w:rsidRPr="00276953" w:rsidRDefault="00A77233" w:rsidP="00CA527C">
            <w:pPr>
              <w:rPr>
                <w:sz w:val="20"/>
                <w:szCs w:val="20"/>
              </w:rPr>
            </w:pPr>
            <w:r w:rsidRPr="001D237B">
              <w:rPr>
                <w:sz w:val="20"/>
                <w:szCs w:val="20"/>
              </w:rPr>
              <w:t>Include the exact AI prompts and outputs in your submitted AI-use Word document.</w:t>
            </w:r>
          </w:p>
          <w:p w14:paraId="53D683E0" w14:textId="77777777" w:rsidR="00A77233" w:rsidRPr="00276953" w:rsidRDefault="00A77233" w:rsidP="00CA527C">
            <w:pPr>
              <w:rPr>
                <w:sz w:val="20"/>
                <w:szCs w:val="20"/>
              </w:rPr>
            </w:pPr>
          </w:p>
          <w:p w14:paraId="678E1099" w14:textId="77777777" w:rsidR="00A77233" w:rsidRPr="00276953" w:rsidRDefault="00A77233" w:rsidP="00CA527C">
            <w:pPr>
              <w:rPr>
                <w:sz w:val="20"/>
                <w:szCs w:val="20"/>
              </w:rPr>
            </w:pPr>
          </w:p>
          <w:p w14:paraId="501FB0D2" w14:textId="77777777" w:rsidR="00A77233" w:rsidRPr="00276953" w:rsidRDefault="00A77233" w:rsidP="00CA527C">
            <w:pPr>
              <w:rPr>
                <w:sz w:val="20"/>
                <w:szCs w:val="20"/>
              </w:rPr>
            </w:pPr>
          </w:p>
        </w:tc>
      </w:tr>
      <w:tr w:rsidR="00A77233" w14:paraId="21EEAD18" w14:textId="77777777" w:rsidTr="00CA527C">
        <w:tc>
          <w:tcPr>
            <w:tcW w:w="3640" w:type="dxa"/>
          </w:tcPr>
          <w:p w14:paraId="2E3F659B" w14:textId="77777777" w:rsidR="00A77233" w:rsidRDefault="00A77233" w:rsidP="00CA527C">
            <w:r>
              <w:rPr>
                <w:b/>
                <w:bCs/>
              </w:rPr>
              <w:t>Discernment</w:t>
            </w:r>
          </w:p>
          <w:p w14:paraId="5129C572" w14:textId="77777777" w:rsidR="00A77233" w:rsidRPr="006D35A3" w:rsidRDefault="00A77233" w:rsidP="00CA527C">
            <w:pPr>
              <w:rPr>
                <w:i/>
                <w:iCs/>
                <w:color w:val="545454"/>
                <w:sz w:val="20"/>
                <w:szCs w:val="20"/>
              </w:rPr>
            </w:pPr>
            <w:r>
              <w:rPr>
                <w:i/>
                <w:iCs/>
              </w:rPr>
              <w:t>Evaluating what the AI produced</w:t>
            </w:r>
          </w:p>
        </w:tc>
        <w:tc>
          <w:tcPr>
            <w:tcW w:w="3640" w:type="dxa"/>
          </w:tcPr>
          <w:p w14:paraId="4A8893F5" w14:textId="77777777" w:rsidR="00A77233" w:rsidRPr="006D35A3" w:rsidRDefault="00A77233"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74A10D45" w14:textId="77777777" w:rsidR="00A77233" w:rsidRPr="006D35A3" w:rsidRDefault="00A77233" w:rsidP="00CA527C">
            <w:pPr>
              <w:rPr>
                <w:sz w:val="20"/>
                <w:szCs w:val="20"/>
              </w:rPr>
            </w:pPr>
          </w:p>
          <w:p w14:paraId="61870627" w14:textId="77777777" w:rsidR="00A77233" w:rsidRPr="006D35A3" w:rsidRDefault="00A77233"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1403EA33" w14:textId="77777777" w:rsidR="00A77233" w:rsidRPr="006D35A3" w:rsidRDefault="00A77233" w:rsidP="00CA527C">
            <w:pPr>
              <w:rPr>
                <w:sz w:val="20"/>
                <w:szCs w:val="20"/>
              </w:rPr>
            </w:pPr>
          </w:p>
          <w:p w14:paraId="753C6CCF" w14:textId="77777777" w:rsidR="00A77233" w:rsidRPr="00BF456A" w:rsidRDefault="00A77233" w:rsidP="00CA527C">
            <w:pPr>
              <w:rPr>
                <w:color w:val="545454"/>
                <w:sz w:val="20"/>
                <w:szCs w:val="20"/>
              </w:rPr>
            </w:pPr>
          </w:p>
        </w:tc>
        <w:tc>
          <w:tcPr>
            <w:tcW w:w="3640" w:type="dxa"/>
          </w:tcPr>
          <w:p w14:paraId="2A272993" w14:textId="77777777" w:rsidR="00A77233" w:rsidRDefault="00A77233" w:rsidP="00CA527C">
            <w:pPr>
              <w:rPr>
                <w:i/>
                <w:iCs/>
                <w:color w:val="545454"/>
                <w:sz w:val="20"/>
                <w:szCs w:val="20"/>
              </w:rPr>
            </w:pPr>
          </w:p>
          <w:p w14:paraId="3B72C74A" w14:textId="77777777" w:rsidR="00A77233" w:rsidRPr="00D43DAC" w:rsidRDefault="00A77233"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D544863" w14:textId="77777777" w:rsidR="00A77233" w:rsidRDefault="00A77233" w:rsidP="00CA527C">
            <w:pPr>
              <w:rPr>
                <w:i/>
                <w:iCs/>
                <w:color w:val="545454"/>
                <w:sz w:val="20"/>
                <w:szCs w:val="20"/>
              </w:rPr>
            </w:pPr>
          </w:p>
          <w:p w14:paraId="6569C405" w14:textId="77777777" w:rsidR="00A77233" w:rsidRDefault="00A77233" w:rsidP="00CA527C">
            <w:pPr>
              <w:rPr>
                <w:i/>
                <w:iCs/>
                <w:color w:val="545454"/>
                <w:sz w:val="20"/>
                <w:szCs w:val="20"/>
              </w:rPr>
            </w:pPr>
          </w:p>
          <w:p w14:paraId="2591EDA7" w14:textId="77777777" w:rsidR="00A77233" w:rsidRDefault="00A77233" w:rsidP="00CA527C">
            <w:pPr>
              <w:rPr>
                <w:i/>
                <w:iCs/>
                <w:color w:val="545454"/>
                <w:sz w:val="20"/>
                <w:szCs w:val="20"/>
              </w:rPr>
            </w:pPr>
          </w:p>
          <w:p w14:paraId="6A56E07B" w14:textId="77777777" w:rsidR="00A77233" w:rsidRPr="006D35A3" w:rsidRDefault="00A77233" w:rsidP="00CA527C">
            <w:pPr>
              <w:rPr>
                <w:i/>
                <w:iCs/>
                <w:color w:val="545454"/>
                <w:sz w:val="20"/>
                <w:szCs w:val="20"/>
              </w:rPr>
            </w:pPr>
          </w:p>
        </w:tc>
      </w:tr>
      <w:tr w:rsidR="00A77233" w14:paraId="7757E71A" w14:textId="77777777" w:rsidTr="00CA527C">
        <w:tc>
          <w:tcPr>
            <w:tcW w:w="3640" w:type="dxa"/>
          </w:tcPr>
          <w:p w14:paraId="5C734676" w14:textId="77777777" w:rsidR="00A77233" w:rsidRDefault="00A77233" w:rsidP="00CA527C">
            <w:r>
              <w:rPr>
                <w:b/>
                <w:bCs/>
              </w:rPr>
              <w:t>Diligence</w:t>
            </w:r>
          </w:p>
          <w:p w14:paraId="4D63076A" w14:textId="77777777" w:rsidR="00A77233" w:rsidRDefault="00A77233" w:rsidP="00CA527C">
            <w:pPr>
              <w:rPr>
                <w:b/>
                <w:bCs/>
              </w:rPr>
            </w:pPr>
            <w:r>
              <w:rPr>
                <w:i/>
                <w:iCs/>
              </w:rPr>
              <w:t>Responsibility for your AI use</w:t>
            </w:r>
          </w:p>
        </w:tc>
        <w:tc>
          <w:tcPr>
            <w:tcW w:w="3640" w:type="dxa"/>
          </w:tcPr>
          <w:p w14:paraId="6B205295" w14:textId="77777777" w:rsidR="00A77233" w:rsidRPr="006D35A3" w:rsidRDefault="00A77233"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520D1F9B" w14:textId="77777777" w:rsidR="00A77233" w:rsidRPr="006D35A3" w:rsidRDefault="00A77233"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5C82525A" w14:textId="77777777" w:rsidR="00A77233" w:rsidRPr="006D35A3" w:rsidRDefault="00A77233" w:rsidP="00CA527C">
            <w:pPr>
              <w:rPr>
                <w:sz w:val="20"/>
                <w:szCs w:val="20"/>
              </w:rPr>
            </w:pPr>
          </w:p>
          <w:p w14:paraId="0E9E26C2" w14:textId="77777777" w:rsidR="00A77233" w:rsidRPr="006D35A3" w:rsidRDefault="00A77233" w:rsidP="00CA527C">
            <w:pPr>
              <w:rPr>
                <w:sz w:val="20"/>
                <w:szCs w:val="20"/>
              </w:rPr>
            </w:pPr>
          </w:p>
          <w:p w14:paraId="64418EB5" w14:textId="77777777" w:rsidR="00A77233" w:rsidRPr="006D35A3" w:rsidRDefault="00A77233" w:rsidP="00CA527C">
            <w:pPr>
              <w:pStyle w:val="ListParagraph"/>
              <w:ind w:left="403"/>
              <w:rPr>
                <w:color w:val="545454"/>
                <w:sz w:val="20"/>
                <w:szCs w:val="20"/>
              </w:rPr>
            </w:pPr>
          </w:p>
        </w:tc>
        <w:tc>
          <w:tcPr>
            <w:tcW w:w="3640" w:type="dxa"/>
          </w:tcPr>
          <w:p w14:paraId="420C925E" w14:textId="77777777" w:rsidR="00A77233" w:rsidRPr="00D43DAC" w:rsidRDefault="00A77233"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540FFF09" w14:textId="77777777" w:rsidR="00A77233" w:rsidRDefault="00A77233" w:rsidP="00A77233">
      <w:pPr>
        <w:spacing w:line="240" w:lineRule="auto"/>
        <w:rPr>
          <w:i/>
          <w:iCs/>
          <w:color w:val="545454"/>
          <w:sz w:val="20"/>
          <w:szCs w:val="20"/>
        </w:rPr>
      </w:pPr>
    </w:p>
    <w:p w14:paraId="13630CC6" w14:textId="77777777" w:rsidR="00A77233" w:rsidRDefault="00A77233" w:rsidP="004562F5">
      <w:pPr>
        <w:spacing w:after="0"/>
      </w:pPr>
    </w:p>
    <w:p w14:paraId="106217C8" w14:textId="77777777" w:rsidR="00A77233" w:rsidRDefault="00A77233" w:rsidP="00A77233">
      <w:pPr>
        <w:pStyle w:val="Heading2"/>
      </w:pPr>
      <w:r>
        <w:lastRenderedPageBreak/>
        <w:t xml:space="preserve">Grading Criteria </w:t>
      </w:r>
    </w:p>
    <w:p w14:paraId="1E370F74" w14:textId="77777777" w:rsidR="00A77233" w:rsidRDefault="00A77233" w:rsidP="00A77233">
      <w:pPr>
        <w:spacing w:after="0"/>
      </w:pPr>
      <w:r>
        <w:t>This grading rubric sets out the marking criteria for your assignment.</w:t>
      </w:r>
    </w:p>
    <w:p w14:paraId="415886AB" w14:textId="77777777" w:rsidR="00A77233" w:rsidRDefault="00A77233" w:rsidP="00A77233">
      <w:pPr>
        <w:spacing w:after="0"/>
        <w:rPr>
          <w:b/>
        </w:rPr>
      </w:pPr>
    </w:p>
    <w:p w14:paraId="7C332A6E" w14:textId="77777777" w:rsidR="00A77233" w:rsidRDefault="00A77233" w:rsidP="00A77233">
      <w:pPr>
        <w:spacing w:after="0"/>
        <w:rPr>
          <w:b/>
        </w:rPr>
      </w:pPr>
      <w:r>
        <w:rPr>
          <w:b/>
        </w:rPr>
        <w:t>IMPORTANT NOTE: You *must* include a completed Appendix showing your AI use. If this is not included, you will not receive any marks!</w:t>
      </w:r>
    </w:p>
    <w:p w14:paraId="2717CEB4" w14:textId="77777777" w:rsidR="00771176" w:rsidRDefault="00771176" w:rsidP="004562F5">
      <w:pPr>
        <w:spacing w:after="0"/>
      </w:pPr>
    </w:p>
    <w:p w14:paraId="6F3E79E3" w14:textId="77777777" w:rsidR="008A4F3B" w:rsidRDefault="008A4F3B" w:rsidP="00771176">
      <w:pPr>
        <w:spacing w:after="0"/>
        <w:rPr>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809"/>
        <w:gridCol w:w="2728"/>
        <w:gridCol w:w="2722"/>
      </w:tblGrid>
      <w:tr w:rsidR="008A4F3B" w:rsidRPr="008A4F3B" w14:paraId="67802BCB" w14:textId="77777777" w:rsidTr="008A4F3B">
        <w:trPr>
          <w:tblHeader/>
          <w:tblCellSpacing w:w="15" w:type="dxa"/>
        </w:trPr>
        <w:tc>
          <w:tcPr>
            <w:tcW w:w="0" w:type="auto"/>
            <w:vAlign w:val="center"/>
            <w:hideMark/>
          </w:tcPr>
          <w:p w14:paraId="51E1DE31" w14:textId="77777777" w:rsidR="008A4F3B" w:rsidRPr="008A4F3B" w:rsidRDefault="008A4F3B" w:rsidP="008A4F3B">
            <w:pPr>
              <w:spacing w:after="0" w:line="240" w:lineRule="auto"/>
              <w:jc w:val="center"/>
              <w:rPr>
                <w:rFonts w:ascii="Times New Roman" w:eastAsia="Times New Roman" w:hAnsi="Times New Roman" w:cs="Times New Roman"/>
                <w:b/>
                <w:bCs/>
                <w:sz w:val="24"/>
                <w:szCs w:val="24"/>
                <w:lang w:eastAsia="zh-CN"/>
              </w:rPr>
            </w:pPr>
            <w:r w:rsidRPr="008A4F3B">
              <w:rPr>
                <w:rFonts w:ascii="Times New Roman" w:eastAsia="Times New Roman" w:hAnsi="Times New Roman" w:cs="Times New Roman"/>
                <w:b/>
                <w:bCs/>
                <w:sz w:val="24"/>
                <w:szCs w:val="24"/>
                <w:lang w:eastAsia="zh-CN"/>
              </w:rPr>
              <w:t>Criteria</w:t>
            </w:r>
          </w:p>
        </w:tc>
        <w:tc>
          <w:tcPr>
            <w:tcW w:w="0" w:type="auto"/>
            <w:vAlign w:val="center"/>
            <w:hideMark/>
          </w:tcPr>
          <w:p w14:paraId="6115ED11" w14:textId="77777777" w:rsidR="008A4F3B" w:rsidRPr="008A4F3B" w:rsidRDefault="008A4F3B" w:rsidP="008A4F3B">
            <w:pPr>
              <w:spacing w:after="0" w:line="240" w:lineRule="auto"/>
              <w:jc w:val="center"/>
              <w:rPr>
                <w:rFonts w:ascii="Times New Roman" w:eastAsia="Times New Roman" w:hAnsi="Times New Roman" w:cs="Times New Roman"/>
                <w:b/>
                <w:bCs/>
                <w:sz w:val="24"/>
                <w:szCs w:val="24"/>
                <w:lang w:eastAsia="zh-CN"/>
              </w:rPr>
            </w:pPr>
            <w:r w:rsidRPr="008A4F3B">
              <w:rPr>
                <w:rFonts w:ascii="Times New Roman" w:eastAsia="Times New Roman" w:hAnsi="Times New Roman" w:cs="Times New Roman"/>
                <w:b/>
                <w:bCs/>
                <w:sz w:val="24"/>
                <w:szCs w:val="24"/>
                <w:lang w:eastAsia="zh-CN"/>
              </w:rPr>
              <w:t>Creation of Visualisations</w:t>
            </w:r>
          </w:p>
        </w:tc>
        <w:tc>
          <w:tcPr>
            <w:tcW w:w="0" w:type="auto"/>
            <w:vAlign w:val="center"/>
            <w:hideMark/>
          </w:tcPr>
          <w:p w14:paraId="21349B44" w14:textId="77777777" w:rsidR="008A4F3B" w:rsidRPr="008A4F3B" w:rsidRDefault="008A4F3B" w:rsidP="008A4F3B">
            <w:pPr>
              <w:spacing w:after="0" w:line="240" w:lineRule="auto"/>
              <w:jc w:val="center"/>
              <w:rPr>
                <w:rFonts w:ascii="Times New Roman" w:eastAsia="Times New Roman" w:hAnsi="Times New Roman" w:cs="Times New Roman"/>
                <w:b/>
                <w:bCs/>
                <w:sz w:val="24"/>
                <w:szCs w:val="24"/>
                <w:lang w:eastAsia="zh-CN"/>
              </w:rPr>
            </w:pPr>
            <w:r w:rsidRPr="008A4F3B">
              <w:rPr>
                <w:rFonts w:ascii="Times New Roman" w:eastAsia="Times New Roman" w:hAnsi="Times New Roman" w:cs="Times New Roman"/>
                <w:b/>
                <w:bCs/>
                <w:sz w:val="24"/>
                <w:szCs w:val="24"/>
                <w:lang w:eastAsia="zh-CN"/>
              </w:rPr>
              <w:t>Explanations in Markdown Cells</w:t>
            </w:r>
          </w:p>
        </w:tc>
        <w:tc>
          <w:tcPr>
            <w:tcW w:w="0" w:type="auto"/>
            <w:vAlign w:val="center"/>
            <w:hideMark/>
          </w:tcPr>
          <w:p w14:paraId="7A353D5E" w14:textId="77777777" w:rsidR="008A4F3B" w:rsidRPr="008A4F3B" w:rsidRDefault="008A4F3B" w:rsidP="008A4F3B">
            <w:pPr>
              <w:spacing w:after="0" w:line="240" w:lineRule="auto"/>
              <w:jc w:val="center"/>
              <w:rPr>
                <w:rFonts w:ascii="Times New Roman" w:eastAsia="Times New Roman" w:hAnsi="Times New Roman" w:cs="Times New Roman"/>
                <w:b/>
                <w:bCs/>
                <w:sz w:val="24"/>
                <w:szCs w:val="24"/>
                <w:lang w:eastAsia="zh-CN"/>
              </w:rPr>
            </w:pPr>
            <w:r w:rsidRPr="008A4F3B">
              <w:rPr>
                <w:rFonts w:ascii="Times New Roman" w:eastAsia="Times New Roman" w:hAnsi="Times New Roman" w:cs="Times New Roman"/>
                <w:b/>
                <w:bCs/>
                <w:sz w:val="24"/>
                <w:szCs w:val="24"/>
                <w:lang w:eastAsia="zh-CN"/>
              </w:rPr>
              <w:t>Use of Additional Datasets (Challenge)</w:t>
            </w:r>
          </w:p>
        </w:tc>
      </w:tr>
      <w:tr w:rsidR="008A4F3B" w:rsidRPr="008A4F3B" w14:paraId="76867CBE" w14:textId="77777777" w:rsidTr="008A4F3B">
        <w:trPr>
          <w:tblCellSpacing w:w="15" w:type="dxa"/>
        </w:trPr>
        <w:tc>
          <w:tcPr>
            <w:tcW w:w="0" w:type="auto"/>
            <w:vAlign w:val="center"/>
            <w:hideMark/>
          </w:tcPr>
          <w:p w14:paraId="3B1CF31F"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Weighting per criteria</w:t>
            </w:r>
          </w:p>
        </w:tc>
        <w:tc>
          <w:tcPr>
            <w:tcW w:w="0" w:type="auto"/>
            <w:vAlign w:val="center"/>
            <w:hideMark/>
          </w:tcPr>
          <w:p w14:paraId="60A7C713"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40 marks</w:t>
            </w:r>
          </w:p>
        </w:tc>
        <w:tc>
          <w:tcPr>
            <w:tcW w:w="0" w:type="auto"/>
            <w:vAlign w:val="center"/>
            <w:hideMark/>
          </w:tcPr>
          <w:p w14:paraId="1F8D0370"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40 marks</w:t>
            </w:r>
          </w:p>
        </w:tc>
        <w:tc>
          <w:tcPr>
            <w:tcW w:w="0" w:type="auto"/>
            <w:vAlign w:val="center"/>
            <w:hideMark/>
          </w:tcPr>
          <w:p w14:paraId="7FC9A9DD"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20 marks</w:t>
            </w:r>
          </w:p>
        </w:tc>
      </w:tr>
      <w:tr w:rsidR="008A4F3B" w:rsidRPr="008A4F3B" w14:paraId="12631DB9" w14:textId="77777777" w:rsidTr="008A4F3B">
        <w:trPr>
          <w:tblCellSpacing w:w="15" w:type="dxa"/>
        </w:trPr>
        <w:tc>
          <w:tcPr>
            <w:tcW w:w="0" w:type="auto"/>
            <w:vAlign w:val="center"/>
            <w:hideMark/>
          </w:tcPr>
          <w:p w14:paraId="206C6FCC"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Excellent (+70%)</w:t>
            </w:r>
          </w:p>
        </w:tc>
        <w:tc>
          <w:tcPr>
            <w:tcW w:w="0" w:type="auto"/>
            <w:vAlign w:val="center"/>
            <w:hideMark/>
          </w:tcPr>
          <w:p w14:paraId="7B09B8CD" w14:textId="25ACAC6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 xml:space="preserve">Creates </w:t>
            </w:r>
            <w:r w:rsidR="001B7F05">
              <w:rPr>
                <w:rFonts w:ascii="Times New Roman" w:eastAsia="Times New Roman" w:hAnsi="Times New Roman" w:cs="Times New Roman"/>
                <w:sz w:val="24"/>
                <w:szCs w:val="24"/>
                <w:lang w:eastAsia="zh-CN"/>
              </w:rPr>
              <w:t>5</w:t>
            </w:r>
            <w:r w:rsidRPr="008A4F3B">
              <w:rPr>
                <w:rFonts w:ascii="Times New Roman" w:eastAsia="Times New Roman" w:hAnsi="Times New Roman" w:cs="Times New Roman"/>
                <w:sz w:val="24"/>
                <w:szCs w:val="24"/>
                <w:lang w:eastAsia="zh-CN"/>
              </w:rPr>
              <w:t xml:space="preserve"> or more high-quality, clear, and varied visualisations; strong accuracy and effective communication of insights.</w:t>
            </w:r>
          </w:p>
        </w:tc>
        <w:tc>
          <w:tcPr>
            <w:tcW w:w="0" w:type="auto"/>
            <w:vAlign w:val="center"/>
            <w:hideMark/>
          </w:tcPr>
          <w:p w14:paraId="3F038C8E"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Thorough and well-structured explanations of objectives, chart choice, and insights; detailed and well supported by evidence.</w:t>
            </w:r>
          </w:p>
        </w:tc>
        <w:tc>
          <w:tcPr>
            <w:tcW w:w="0" w:type="auto"/>
            <w:vAlign w:val="center"/>
            <w:hideMark/>
          </w:tcPr>
          <w:p w14:paraId="0633F5A3"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Uses multiple datasets; strong, well-reasoned analysis of AI employment trends over time with clear interpretations.</w:t>
            </w:r>
          </w:p>
        </w:tc>
      </w:tr>
      <w:tr w:rsidR="008A4F3B" w:rsidRPr="008A4F3B" w14:paraId="0A0247D5" w14:textId="77777777" w:rsidTr="008A4F3B">
        <w:trPr>
          <w:tblCellSpacing w:w="15" w:type="dxa"/>
        </w:trPr>
        <w:tc>
          <w:tcPr>
            <w:tcW w:w="0" w:type="auto"/>
            <w:vAlign w:val="center"/>
            <w:hideMark/>
          </w:tcPr>
          <w:p w14:paraId="7F77FBD3"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Very Good (60–69%)</w:t>
            </w:r>
          </w:p>
        </w:tc>
        <w:tc>
          <w:tcPr>
            <w:tcW w:w="0" w:type="auto"/>
            <w:vAlign w:val="center"/>
            <w:hideMark/>
          </w:tcPr>
          <w:p w14:paraId="3904C1A4" w14:textId="06F3D27E" w:rsidR="008A4F3B" w:rsidRPr="008A4F3B" w:rsidRDefault="001B7F05" w:rsidP="008A4F3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5</w:t>
            </w:r>
            <w:r w:rsidR="008A4F3B" w:rsidRPr="008A4F3B">
              <w:rPr>
                <w:rFonts w:ascii="Times New Roman" w:eastAsia="Times New Roman" w:hAnsi="Times New Roman" w:cs="Times New Roman"/>
                <w:sz w:val="24"/>
                <w:szCs w:val="24"/>
                <w:lang w:eastAsia="zh-CN"/>
              </w:rPr>
              <w:t xml:space="preserve"> clear and well-designed visualisations with good variety.</w:t>
            </w:r>
          </w:p>
        </w:tc>
        <w:tc>
          <w:tcPr>
            <w:tcW w:w="0" w:type="auto"/>
            <w:vAlign w:val="center"/>
            <w:hideMark/>
          </w:tcPr>
          <w:p w14:paraId="06859150"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Clear explanations of objectives, justification, and insights; mostly well supported.</w:t>
            </w:r>
          </w:p>
        </w:tc>
        <w:tc>
          <w:tcPr>
            <w:tcW w:w="0" w:type="auto"/>
            <w:vAlign w:val="center"/>
            <w:hideMark/>
          </w:tcPr>
          <w:p w14:paraId="4D2470A5"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Uses at least one additional dataset; good analysis of trends with relevant observations.</w:t>
            </w:r>
          </w:p>
        </w:tc>
      </w:tr>
      <w:tr w:rsidR="008A4F3B" w:rsidRPr="008A4F3B" w14:paraId="6ABDB21B" w14:textId="77777777" w:rsidTr="008A4F3B">
        <w:trPr>
          <w:tblCellSpacing w:w="15" w:type="dxa"/>
        </w:trPr>
        <w:tc>
          <w:tcPr>
            <w:tcW w:w="0" w:type="auto"/>
            <w:vAlign w:val="center"/>
            <w:hideMark/>
          </w:tcPr>
          <w:p w14:paraId="148A5A59"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Good (50–59%)</w:t>
            </w:r>
          </w:p>
        </w:tc>
        <w:tc>
          <w:tcPr>
            <w:tcW w:w="0" w:type="auto"/>
            <w:vAlign w:val="center"/>
            <w:hideMark/>
          </w:tcPr>
          <w:p w14:paraId="1AB8C301" w14:textId="4D7D5106" w:rsidR="008A4F3B" w:rsidRPr="008A4F3B" w:rsidRDefault="001B7F05" w:rsidP="008A4F3B">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5</w:t>
            </w:r>
            <w:r w:rsidR="008A4F3B" w:rsidRPr="008A4F3B">
              <w:rPr>
                <w:rFonts w:ascii="Times New Roman" w:eastAsia="Times New Roman" w:hAnsi="Times New Roman" w:cs="Times New Roman"/>
                <w:sz w:val="24"/>
                <w:szCs w:val="24"/>
                <w:lang w:eastAsia="zh-CN"/>
              </w:rPr>
              <w:t xml:space="preserve"> visualisations produced with minor clarity or design issues; adequate variety.</w:t>
            </w:r>
          </w:p>
        </w:tc>
        <w:tc>
          <w:tcPr>
            <w:tcW w:w="0" w:type="auto"/>
            <w:vAlign w:val="center"/>
            <w:hideMark/>
          </w:tcPr>
          <w:p w14:paraId="3D1DB975"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Objectives and chart choice explained; insights present but lack depth.</w:t>
            </w:r>
          </w:p>
        </w:tc>
        <w:tc>
          <w:tcPr>
            <w:tcW w:w="0" w:type="auto"/>
            <w:vAlign w:val="center"/>
            <w:hideMark/>
          </w:tcPr>
          <w:p w14:paraId="38608AE8"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Additional dataset used; analysis is basic and limited.</w:t>
            </w:r>
          </w:p>
        </w:tc>
      </w:tr>
      <w:tr w:rsidR="008A4F3B" w:rsidRPr="008A4F3B" w14:paraId="197CB634" w14:textId="77777777" w:rsidTr="008A4F3B">
        <w:trPr>
          <w:tblCellSpacing w:w="15" w:type="dxa"/>
        </w:trPr>
        <w:tc>
          <w:tcPr>
            <w:tcW w:w="0" w:type="auto"/>
            <w:vAlign w:val="center"/>
            <w:hideMark/>
          </w:tcPr>
          <w:p w14:paraId="0A66AF1F"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Acceptable (40–49%)</w:t>
            </w:r>
          </w:p>
        </w:tc>
        <w:tc>
          <w:tcPr>
            <w:tcW w:w="0" w:type="auto"/>
            <w:vAlign w:val="center"/>
            <w:hideMark/>
          </w:tcPr>
          <w:p w14:paraId="2058EEA9"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Some visualisations unclear, poorly formatted, or lacking variety; fewer than four effective plots.</w:t>
            </w:r>
          </w:p>
        </w:tc>
        <w:tc>
          <w:tcPr>
            <w:tcW w:w="0" w:type="auto"/>
            <w:vAlign w:val="center"/>
            <w:hideMark/>
          </w:tcPr>
          <w:p w14:paraId="0EC89E4B"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Explanations brief or vague; insights unclear or incomplete.</w:t>
            </w:r>
          </w:p>
        </w:tc>
        <w:tc>
          <w:tcPr>
            <w:tcW w:w="0" w:type="auto"/>
            <w:vAlign w:val="center"/>
            <w:hideMark/>
          </w:tcPr>
          <w:p w14:paraId="416D4F01"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Minimal use of additional dataset; analysis incomplete.</w:t>
            </w:r>
          </w:p>
        </w:tc>
      </w:tr>
      <w:tr w:rsidR="008A4F3B" w:rsidRPr="008A4F3B" w14:paraId="5ABA8067" w14:textId="77777777" w:rsidTr="008A4F3B">
        <w:trPr>
          <w:tblCellSpacing w:w="15" w:type="dxa"/>
        </w:trPr>
        <w:tc>
          <w:tcPr>
            <w:tcW w:w="0" w:type="auto"/>
            <w:vAlign w:val="center"/>
            <w:hideMark/>
          </w:tcPr>
          <w:p w14:paraId="60669E63"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b/>
                <w:bCs/>
                <w:sz w:val="24"/>
                <w:szCs w:val="24"/>
                <w:lang w:eastAsia="zh-CN"/>
              </w:rPr>
              <w:t>Fail (&lt;39%)</w:t>
            </w:r>
          </w:p>
        </w:tc>
        <w:tc>
          <w:tcPr>
            <w:tcW w:w="0" w:type="auto"/>
            <w:vAlign w:val="center"/>
            <w:hideMark/>
          </w:tcPr>
          <w:p w14:paraId="5BD73054"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Missing, incorrect, or irrelevant visualisations.</w:t>
            </w:r>
          </w:p>
        </w:tc>
        <w:tc>
          <w:tcPr>
            <w:tcW w:w="0" w:type="auto"/>
            <w:vAlign w:val="center"/>
            <w:hideMark/>
          </w:tcPr>
          <w:p w14:paraId="6965E3B9"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Explanations missing or incorrect; no clear objectives, justification, or insights.</w:t>
            </w:r>
          </w:p>
        </w:tc>
        <w:tc>
          <w:tcPr>
            <w:tcW w:w="0" w:type="auto"/>
            <w:vAlign w:val="center"/>
            <w:hideMark/>
          </w:tcPr>
          <w:p w14:paraId="04DE2EEA" w14:textId="77777777" w:rsidR="008A4F3B" w:rsidRPr="008A4F3B" w:rsidRDefault="008A4F3B" w:rsidP="008A4F3B">
            <w:pPr>
              <w:spacing w:after="0" w:line="240" w:lineRule="auto"/>
              <w:rPr>
                <w:rFonts w:ascii="Times New Roman" w:eastAsia="Times New Roman" w:hAnsi="Times New Roman" w:cs="Times New Roman"/>
                <w:sz w:val="24"/>
                <w:szCs w:val="24"/>
                <w:lang w:eastAsia="zh-CN"/>
              </w:rPr>
            </w:pPr>
            <w:r w:rsidRPr="008A4F3B">
              <w:rPr>
                <w:rFonts w:ascii="Times New Roman" w:eastAsia="Times New Roman" w:hAnsi="Times New Roman" w:cs="Times New Roman"/>
                <w:sz w:val="24"/>
                <w:szCs w:val="24"/>
                <w:lang w:eastAsia="zh-CN"/>
              </w:rPr>
              <w:t>No additional dataset used; analysis missing or incorrect.</w:t>
            </w:r>
          </w:p>
        </w:tc>
      </w:tr>
    </w:tbl>
    <w:p w14:paraId="33E74A49" w14:textId="77777777" w:rsidR="008A4F3B" w:rsidRPr="00771176" w:rsidRDefault="008A4F3B" w:rsidP="00771176">
      <w:pPr>
        <w:spacing w:after="0"/>
        <w:rPr>
          <w:bCs/>
        </w:rPr>
      </w:pPr>
    </w:p>
    <w:p w14:paraId="2EDF882C" w14:textId="77777777" w:rsidR="00B81AE3" w:rsidRPr="00AF148C" w:rsidRDefault="00B81AE3">
      <w:pPr>
        <w:spacing w:after="0"/>
      </w:pPr>
    </w:p>
    <w:p w14:paraId="5077BBED" w14:textId="77777777" w:rsidR="00B81AE3" w:rsidRPr="00AF148C" w:rsidRDefault="00B81AE3">
      <w:pPr>
        <w:spacing w:after="0"/>
        <w:rPr>
          <w:b/>
        </w:rPr>
      </w:pPr>
    </w:p>
    <w:p w14:paraId="1C7158ED" w14:textId="77777777" w:rsidR="00B81AE3" w:rsidRPr="00AF148C" w:rsidRDefault="00B81AE3">
      <w:pPr>
        <w:spacing w:after="0"/>
        <w:rPr>
          <w:b/>
        </w:rPr>
      </w:pPr>
    </w:p>
    <w:p w14:paraId="436D502B" w14:textId="77777777" w:rsidR="00B81AE3" w:rsidRPr="00AF148C" w:rsidRDefault="00B81AE3">
      <w:pPr>
        <w:spacing w:after="0"/>
        <w:rPr>
          <w:b/>
        </w:rPr>
      </w:pPr>
    </w:p>
    <w:p w14:paraId="53A953D1" w14:textId="77777777" w:rsidR="00B81AE3" w:rsidRPr="00AF148C" w:rsidRDefault="00B81AE3">
      <w:pPr>
        <w:spacing w:after="0"/>
        <w:rPr>
          <w:b/>
        </w:rPr>
      </w:pPr>
    </w:p>
    <w:p w14:paraId="22015CBB" w14:textId="77777777" w:rsidR="00B81AE3" w:rsidRPr="00AF148C" w:rsidRDefault="00B81AE3">
      <w:pPr>
        <w:spacing w:after="0"/>
        <w:rPr>
          <w:b/>
        </w:rPr>
      </w:pPr>
    </w:p>
    <w:p w14:paraId="294F49AD" w14:textId="77777777" w:rsidR="00B81AE3" w:rsidRPr="00AF148C" w:rsidRDefault="00B81AE3">
      <w:pPr>
        <w:pBdr>
          <w:top w:val="nil"/>
          <w:left w:val="nil"/>
          <w:bottom w:val="nil"/>
          <w:right w:val="nil"/>
          <w:between w:val="nil"/>
        </w:pBdr>
        <w:spacing w:after="0"/>
        <w:ind w:left="720"/>
      </w:pPr>
    </w:p>
    <w:p w14:paraId="61CA4039" w14:textId="77777777" w:rsidR="00B81AE3" w:rsidRPr="00AF148C" w:rsidRDefault="00000000">
      <w:pPr>
        <w:rPr>
          <w:b/>
          <w:sz w:val="36"/>
          <w:szCs w:val="36"/>
        </w:rPr>
      </w:pPr>
      <w:r w:rsidRPr="00AF148C">
        <w:br w:type="page"/>
      </w:r>
    </w:p>
    <w:p w14:paraId="67E72C37" w14:textId="77777777" w:rsidR="00B81AE3" w:rsidRPr="00AF148C" w:rsidRDefault="00B81AE3">
      <w:pPr>
        <w:spacing w:after="0"/>
        <w:sectPr w:rsidR="00B81AE3" w:rsidRPr="00AF148C">
          <w:pgSz w:w="11906" w:h="16838"/>
          <w:pgMar w:top="1134" w:right="1134" w:bottom="1134" w:left="1134" w:header="709" w:footer="709" w:gutter="0"/>
          <w:pgNumType w:start="1"/>
          <w:cols w:space="720"/>
        </w:sectPr>
      </w:pPr>
    </w:p>
    <w:p w14:paraId="2CDCF314" w14:textId="77777777" w:rsidR="00B81AE3" w:rsidRPr="00AF148C" w:rsidRDefault="00000000">
      <w:pPr>
        <w:spacing w:after="0"/>
        <w:rPr>
          <w:b/>
        </w:rPr>
      </w:pPr>
      <w:r w:rsidRPr="00AF148C">
        <w:rPr>
          <w:b/>
        </w:rPr>
        <w:lastRenderedPageBreak/>
        <w:t>The Irish Grading System</w:t>
      </w:r>
    </w:p>
    <w:p w14:paraId="336613D1" w14:textId="77777777" w:rsidR="00B81AE3" w:rsidRPr="00AF148C" w:rsidRDefault="00B81AE3">
      <w:pPr>
        <w:spacing w:after="0"/>
        <w:ind w:left="360"/>
      </w:pPr>
    </w:p>
    <w:p w14:paraId="6E1312B0" w14:textId="77777777" w:rsidR="00B81AE3" w:rsidRPr="00AF148C" w:rsidRDefault="00000000">
      <w:pPr>
        <w:spacing w:after="0"/>
      </w:pPr>
      <w:r w:rsidRPr="00AF148C">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6CC0DB00" w14:textId="77777777" w:rsidR="00B81AE3" w:rsidRPr="00AF148C" w:rsidRDefault="00B81AE3">
      <w:pPr>
        <w:pBdr>
          <w:top w:val="nil"/>
          <w:left w:val="nil"/>
          <w:bottom w:val="nil"/>
          <w:right w:val="nil"/>
          <w:between w:val="nil"/>
        </w:pBdr>
        <w:spacing w:after="0"/>
        <w:ind w:left="720"/>
      </w:pPr>
    </w:p>
    <w:p w14:paraId="3D9E92F3" w14:textId="77777777" w:rsidR="00B81AE3" w:rsidRPr="00AF148C" w:rsidRDefault="00000000">
      <w:pPr>
        <w:spacing w:after="0"/>
      </w:pPr>
      <w:r w:rsidRPr="00AF148C">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0778492D" w14:textId="77777777" w:rsidR="00B81AE3" w:rsidRPr="00AF148C" w:rsidRDefault="00B81AE3">
      <w:pPr>
        <w:spacing w:after="0"/>
        <w:rPr>
          <w:b/>
        </w:rPr>
      </w:pPr>
    </w:p>
    <w:p w14:paraId="2C9BEF1B" w14:textId="77777777" w:rsidR="00B81AE3" w:rsidRPr="00AF148C" w:rsidRDefault="00000000">
      <w:pPr>
        <w:spacing w:after="0"/>
        <w:rPr>
          <w:b/>
        </w:rPr>
      </w:pPr>
      <w:r w:rsidRPr="00AF148C">
        <w:rPr>
          <w:b/>
        </w:rPr>
        <w:t>Additional Information</w:t>
      </w:r>
    </w:p>
    <w:p w14:paraId="7530BBA4" w14:textId="77777777" w:rsidR="00B81AE3" w:rsidRPr="00AF148C" w:rsidRDefault="00000000">
      <w:pPr>
        <w:numPr>
          <w:ilvl w:val="0"/>
          <w:numId w:val="6"/>
        </w:numPr>
        <w:pBdr>
          <w:top w:val="nil"/>
          <w:left w:val="nil"/>
          <w:bottom w:val="nil"/>
          <w:right w:val="nil"/>
          <w:between w:val="nil"/>
        </w:pBdr>
        <w:spacing w:after="0"/>
        <w:rPr>
          <w:b/>
        </w:rPr>
      </w:pPr>
      <w:r w:rsidRPr="00AF148C">
        <w:t xml:space="preserve">Lecturers are not required to review draft assessment submissions. This may be offered at the lecturer’s discretion. </w:t>
      </w:r>
    </w:p>
    <w:p w14:paraId="699B84CD" w14:textId="77777777" w:rsidR="00B81AE3" w:rsidRPr="00AF148C" w:rsidRDefault="00000000">
      <w:pPr>
        <w:numPr>
          <w:ilvl w:val="0"/>
          <w:numId w:val="6"/>
        </w:numPr>
        <w:pBdr>
          <w:top w:val="nil"/>
          <w:left w:val="nil"/>
          <w:bottom w:val="nil"/>
          <w:right w:val="nil"/>
          <w:between w:val="nil"/>
        </w:pBdr>
        <w:spacing w:after="0"/>
      </w:pPr>
      <w:r w:rsidRPr="00AF148C">
        <w:t xml:space="preserve">In accordance with CCT policy, feedback to learners may be provided in written, audio or video format and can be provided as individual learner feedback, small group feedback or whole class feedback. </w:t>
      </w:r>
    </w:p>
    <w:p w14:paraId="0E42A0FD" w14:textId="77777777" w:rsidR="00B81AE3" w:rsidRPr="00AF148C" w:rsidRDefault="00000000">
      <w:pPr>
        <w:numPr>
          <w:ilvl w:val="0"/>
          <w:numId w:val="6"/>
        </w:numPr>
        <w:pBdr>
          <w:top w:val="nil"/>
          <w:left w:val="nil"/>
          <w:bottom w:val="nil"/>
          <w:right w:val="nil"/>
          <w:between w:val="nil"/>
        </w:pBdr>
        <w:spacing w:after="0"/>
      </w:pPr>
      <w:r w:rsidRPr="00AF148C">
        <w:t xml:space="preserve">Results and feedback will only be issued when assessments have been marked and moderated / reviewed by a second examiner. </w:t>
      </w:r>
    </w:p>
    <w:p w14:paraId="2D26CEB2" w14:textId="77777777" w:rsidR="00B81AE3" w:rsidRPr="00AF148C" w:rsidRDefault="00000000">
      <w:pPr>
        <w:numPr>
          <w:ilvl w:val="0"/>
          <w:numId w:val="6"/>
        </w:numPr>
        <w:pBdr>
          <w:top w:val="nil"/>
          <w:left w:val="nil"/>
          <w:bottom w:val="nil"/>
          <w:right w:val="nil"/>
          <w:between w:val="nil"/>
        </w:pBdr>
        <w:spacing w:after="0"/>
      </w:pPr>
      <w:r w:rsidRPr="00AF148C">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4D452C3" w14:textId="77777777" w:rsidR="00B81AE3" w:rsidRPr="00AF148C" w:rsidRDefault="00000000">
      <w:pPr>
        <w:numPr>
          <w:ilvl w:val="0"/>
          <w:numId w:val="6"/>
        </w:numPr>
        <w:pBdr>
          <w:top w:val="nil"/>
          <w:left w:val="nil"/>
          <w:bottom w:val="nil"/>
          <w:right w:val="nil"/>
          <w:between w:val="nil"/>
        </w:pBdr>
        <w:spacing w:after="0"/>
      </w:pPr>
      <w:r w:rsidRPr="00AF148C">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2077E35A" w14:textId="77777777" w:rsidR="00B81AE3" w:rsidRPr="00AF148C" w:rsidRDefault="00000000">
      <w:pPr>
        <w:numPr>
          <w:ilvl w:val="0"/>
          <w:numId w:val="6"/>
        </w:numPr>
        <w:pBdr>
          <w:top w:val="nil"/>
          <w:left w:val="nil"/>
          <w:bottom w:val="nil"/>
          <w:right w:val="nil"/>
          <w:between w:val="nil"/>
        </w:pBdr>
        <w:spacing w:after="0"/>
      </w:pPr>
      <w:r w:rsidRPr="00AF148C">
        <w:t>Students are advised that disagreement with an academic judgement is not grounds for review.</w:t>
      </w:r>
    </w:p>
    <w:p w14:paraId="3259A560" w14:textId="77777777" w:rsidR="00B81AE3" w:rsidRPr="00AF148C" w:rsidRDefault="00000000">
      <w:pPr>
        <w:numPr>
          <w:ilvl w:val="0"/>
          <w:numId w:val="6"/>
        </w:numPr>
        <w:pBdr>
          <w:top w:val="nil"/>
          <w:left w:val="nil"/>
          <w:bottom w:val="nil"/>
          <w:right w:val="nil"/>
          <w:between w:val="nil"/>
        </w:pBdr>
        <w:spacing w:after="0"/>
      </w:pPr>
      <w:r w:rsidRPr="00AF148C">
        <w:t>For additional support with academic writing and referencing students are advised to contact the CCT Library Service.</w:t>
      </w:r>
    </w:p>
    <w:p w14:paraId="342A17C3" w14:textId="77777777" w:rsidR="00B81AE3" w:rsidRPr="00AF148C" w:rsidRDefault="00000000">
      <w:pPr>
        <w:numPr>
          <w:ilvl w:val="0"/>
          <w:numId w:val="6"/>
        </w:numPr>
        <w:pBdr>
          <w:top w:val="nil"/>
          <w:left w:val="nil"/>
          <w:bottom w:val="nil"/>
          <w:right w:val="nil"/>
          <w:between w:val="nil"/>
        </w:pBdr>
        <w:spacing w:after="0"/>
      </w:pPr>
      <w:r w:rsidRPr="00AF148C">
        <w:t xml:space="preserve">For additional support with subject matter content students are advised to contact the </w:t>
      </w:r>
      <w:hyperlink r:id="rId12">
        <w:r w:rsidR="00B81AE3" w:rsidRPr="00AF148C">
          <w:rPr>
            <w:u w:val="single"/>
          </w:rPr>
          <w:t xml:space="preserve">CCT </w:t>
        </w:r>
      </w:hyperlink>
      <w:hyperlink r:id="rId13">
        <w:r w:rsidR="00B81AE3" w:rsidRPr="00AF148C">
          <w:rPr>
            <w:u w:val="single"/>
          </w:rPr>
          <w:t>Student</w:t>
        </w:r>
      </w:hyperlink>
      <w:hyperlink r:id="rId14">
        <w:r w:rsidR="00B81AE3" w:rsidRPr="00AF148C">
          <w:rPr>
            <w:u w:val="single"/>
          </w:rPr>
          <w:t xml:space="preserve"> Mentoring Academy</w:t>
        </w:r>
      </w:hyperlink>
    </w:p>
    <w:p w14:paraId="4DDE5D0B" w14:textId="77777777" w:rsidR="00B81AE3" w:rsidRPr="00AF148C" w:rsidRDefault="00000000">
      <w:pPr>
        <w:numPr>
          <w:ilvl w:val="0"/>
          <w:numId w:val="6"/>
        </w:numPr>
        <w:pBdr>
          <w:top w:val="nil"/>
          <w:left w:val="nil"/>
          <w:bottom w:val="nil"/>
          <w:right w:val="nil"/>
          <w:between w:val="nil"/>
        </w:pBdr>
        <w:spacing w:after="0"/>
      </w:pPr>
      <w:r w:rsidRPr="00AF148C">
        <w:t xml:space="preserve">For additional support with IT subject content, students are advised to access the </w:t>
      </w:r>
      <w:hyperlink r:id="rId15">
        <w:r w:rsidR="00B81AE3" w:rsidRPr="00AF148C">
          <w:rPr>
            <w:u w:val="single"/>
          </w:rPr>
          <w:t>CCT Support Hub</w:t>
        </w:r>
      </w:hyperlink>
      <w:r w:rsidRPr="00AF148C">
        <w:t xml:space="preserve">. </w:t>
      </w:r>
    </w:p>
    <w:p w14:paraId="66A45A97" w14:textId="77777777" w:rsidR="00B81AE3" w:rsidRPr="00AF148C" w:rsidRDefault="00B81AE3">
      <w:pPr>
        <w:spacing w:after="0"/>
        <w:rPr>
          <w:b/>
        </w:rPr>
      </w:pPr>
    </w:p>
    <w:p w14:paraId="4A344CC3" w14:textId="77777777" w:rsidR="00B81AE3" w:rsidRPr="00AF148C" w:rsidRDefault="00B81AE3">
      <w:pPr>
        <w:spacing w:after="0"/>
        <w:rPr>
          <w:b/>
        </w:rPr>
      </w:pPr>
    </w:p>
    <w:p w14:paraId="5371C2FC" w14:textId="77777777" w:rsidR="00B81AE3" w:rsidRPr="00AF148C" w:rsidRDefault="00B81AE3">
      <w:pPr>
        <w:spacing w:after="0"/>
      </w:pPr>
    </w:p>
    <w:sectPr w:rsidR="00B81AE3" w:rsidRPr="00AF148C">
      <w:headerReference w:type="default" r:id="rId16"/>
      <w:footerReference w:type="default" r:id="rId17"/>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59EDD" w14:textId="77777777" w:rsidR="003755BC" w:rsidRDefault="003755BC">
      <w:pPr>
        <w:spacing w:after="0" w:line="240" w:lineRule="auto"/>
      </w:pPr>
      <w:r>
        <w:separator/>
      </w:r>
    </w:p>
  </w:endnote>
  <w:endnote w:type="continuationSeparator" w:id="0">
    <w:p w14:paraId="2F8CD923" w14:textId="77777777" w:rsidR="003755BC" w:rsidRDefault="0037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C24FF5D0-DE01-1446-B520-DDA58A9D6A51}"/>
  </w:font>
  <w:font w:name="Symbol">
    <w:panose1 w:val="05050102010706020507"/>
    <w:charset w:val="02"/>
    <w:family w:val="decorative"/>
    <w:pitch w:val="variable"/>
    <w:sig w:usb0="00000000" w:usb1="10000000" w:usb2="00000000" w:usb3="00000000" w:csb0="80000000" w:csb1="00000000"/>
    <w:embedRegular r:id="rId3" w:fontKey="{35D25018-F0F2-CB45-B4B2-FED8F43D2EFF}"/>
  </w:font>
  <w:font w:name="Times New Roman">
    <w:panose1 w:val="02020603050405020304"/>
    <w:charset w:val="00"/>
    <w:family w:val="roman"/>
    <w:pitch w:val="variable"/>
    <w:sig w:usb0="E0002EFF" w:usb1="C000785B" w:usb2="00000009" w:usb3="00000000" w:csb0="000001FF" w:csb1="00000000"/>
    <w:embedRegular r:id="rId4" w:fontKey="{F9E9FE09-814C-4D4E-99CD-C16FF64F65DD}"/>
    <w:embedBold r:id="rId5" w:fontKey="{E6154A8B-7D05-0640-82E7-B111346BA96B}"/>
  </w:font>
  <w:font w:name="Wingdings">
    <w:panose1 w:val="05000000000000000000"/>
    <w:charset w:val="4D"/>
    <w:family w:val="decorative"/>
    <w:pitch w:val="variable"/>
    <w:sig w:usb0="00000003" w:usb1="00000000" w:usb2="00000000" w:usb3="00000000" w:csb0="80000001" w:csb1="00000000"/>
    <w:embedRegular r:id="rId6" w:fontKey="{DAF2D4C8-CDAA-0D4A-821F-9B4564D15A7A}"/>
  </w:font>
  <w:font w:name="Calibri">
    <w:panose1 w:val="020F0502020204030204"/>
    <w:charset w:val="00"/>
    <w:family w:val="swiss"/>
    <w:pitch w:val="variable"/>
    <w:sig w:usb0="E0002AFF" w:usb1="C000247B" w:usb2="00000009" w:usb3="00000000" w:csb0="000001FF" w:csb1="00000000"/>
    <w:embedRegular r:id="rId7" w:fontKey="{11CF007F-8C39-A845-B4BA-AB5D7475BE5D}"/>
    <w:embedBold r:id="rId8" w:fontKey="{AD51FDC8-4D12-EE43-8D32-D20F3E4275FC}"/>
    <w:embedItalic r:id="rId9" w:fontKey="{BA8DB20B-82B3-D048-A408-3B8BEEF5F579}"/>
    <w:embedBoldItalic r:id="rId10" w:fontKey="{05CBABFA-64DC-9840-915B-ADA900DDCC8A}"/>
  </w:font>
  <w:font w:name="Georgia">
    <w:panose1 w:val="02040502050405020303"/>
    <w:charset w:val="00"/>
    <w:family w:val="roman"/>
    <w:pitch w:val="variable"/>
    <w:sig w:usb0="00000287" w:usb1="00000000" w:usb2="00000000" w:usb3="00000000" w:csb0="0000009F" w:csb1="00000000"/>
    <w:embedRegular r:id="rId11" w:fontKey="{9DF2106C-3357-634C-921D-4668364388C2}"/>
    <w:embedItalic r:id="rId12" w:fontKey="{04C9367B-B4E5-5848-92C3-953B4749A712}"/>
  </w:font>
  <w:font w:name="Arial">
    <w:panose1 w:val="020B0604020202020204"/>
    <w:charset w:val="00"/>
    <w:family w:val="swiss"/>
    <w:pitch w:val="variable"/>
    <w:sig w:usb0="E0002AFF" w:usb1="C0007843" w:usb2="00000009" w:usb3="00000000" w:csb0="000001FF" w:csb1="00000000"/>
    <w:embedRegular r:id="rId13" w:fontKey="{31E857F8-5392-D44E-A294-E3B309993C7D}"/>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4" w:fontKey="{A86EEE9B-02F2-7043-9C6C-8FB7B6564A94}"/>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7E065477" w14:textId="77777777" w:rsidR="00A77233" w:rsidRPr="00745644" w:rsidRDefault="00000000">
        <w:pPr>
          <w:jc w:val="right"/>
        </w:pPr>
        <w:sdt>
          <w:sdtPr>
            <w:tag w:val="goog_rdk_5"/>
            <w:id w:val="1181163791"/>
          </w:sdtPr>
          <w:sdtContent>
            <w:r w:rsidR="00A77233">
              <w:rPr>
                <w:color w:val="000000"/>
              </w:rPr>
              <w:fldChar w:fldCharType="begin"/>
            </w:r>
            <w:r w:rsidR="00A77233">
              <w:rPr>
                <w:color w:val="000000"/>
              </w:rPr>
              <w:instrText>PAGE</w:instrText>
            </w:r>
            <w:r w:rsidR="00A77233">
              <w:rPr>
                <w:color w:val="000000"/>
              </w:rPr>
              <w:fldChar w:fldCharType="separate"/>
            </w:r>
            <w:r w:rsidR="00A77233">
              <w:rPr>
                <w:noProof/>
                <w:color w:val="000000"/>
              </w:rPr>
              <w:t>1</w:t>
            </w:r>
            <w:r w:rsidR="00A77233">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C786CE" w14:textId="77777777" w:rsidR="00B81AE3" w:rsidRDefault="00B81AE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0DEFE9" w14:textId="77777777" w:rsidR="003755BC" w:rsidRDefault="003755BC">
      <w:pPr>
        <w:spacing w:after="0" w:line="240" w:lineRule="auto"/>
      </w:pPr>
      <w:r>
        <w:separator/>
      </w:r>
    </w:p>
  </w:footnote>
  <w:footnote w:type="continuationSeparator" w:id="0">
    <w:p w14:paraId="6561FA46" w14:textId="77777777" w:rsidR="003755BC" w:rsidRDefault="00375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05F6E" w14:textId="77777777" w:rsidR="00B81AE3" w:rsidRDefault="00B81AE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AF3EEF"/>
    <w:multiLevelType w:val="multilevel"/>
    <w:tmpl w:val="276843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EDE5F14"/>
    <w:multiLevelType w:val="hybridMultilevel"/>
    <w:tmpl w:val="9A24CA6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308C2A92"/>
    <w:multiLevelType w:val="multilevel"/>
    <w:tmpl w:val="B66490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3A3B8D"/>
    <w:multiLevelType w:val="multilevel"/>
    <w:tmpl w:val="C5C839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D27A1F"/>
    <w:multiLevelType w:val="multilevel"/>
    <w:tmpl w:val="789A1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2B51D3"/>
    <w:multiLevelType w:val="multilevel"/>
    <w:tmpl w:val="87681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3602A1"/>
    <w:multiLevelType w:val="multilevel"/>
    <w:tmpl w:val="16181B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68579294">
    <w:abstractNumId w:val="6"/>
  </w:num>
  <w:num w:numId="2" w16cid:durableId="1816140287">
    <w:abstractNumId w:val="4"/>
  </w:num>
  <w:num w:numId="3" w16cid:durableId="36274022">
    <w:abstractNumId w:val="7"/>
  </w:num>
  <w:num w:numId="4" w16cid:durableId="623580443">
    <w:abstractNumId w:val="0"/>
  </w:num>
  <w:num w:numId="5" w16cid:durableId="1555964279">
    <w:abstractNumId w:val="3"/>
  </w:num>
  <w:num w:numId="6" w16cid:durableId="43023496">
    <w:abstractNumId w:val="5"/>
  </w:num>
  <w:num w:numId="7" w16cid:durableId="403068787">
    <w:abstractNumId w:val="1"/>
  </w:num>
  <w:num w:numId="8" w16cid:durableId="66016319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TrueType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240"/>
    <w:rsid w:val="000D47AC"/>
    <w:rsid w:val="000E305E"/>
    <w:rsid w:val="001A28CB"/>
    <w:rsid w:val="001B7F05"/>
    <w:rsid w:val="001D63EF"/>
    <w:rsid w:val="00226128"/>
    <w:rsid w:val="00262DF7"/>
    <w:rsid w:val="002F1F56"/>
    <w:rsid w:val="003670CA"/>
    <w:rsid w:val="003755BC"/>
    <w:rsid w:val="00386E2F"/>
    <w:rsid w:val="003E35F8"/>
    <w:rsid w:val="003F581F"/>
    <w:rsid w:val="004562F5"/>
    <w:rsid w:val="005C5F1A"/>
    <w:rsid w:val="00631896"/>
    <w:rsid w:val="00644657"/>
    <w:rsid w:val="00771176"/>
    <w:rsid w:val="008617B9"/>
    <w:rsid w:val="00877783"/>
    <w:rsid w:val="008A4F3B"/>
    <w:rsid w:val="00967AC7"/>
    <w:rsid w:val="009C00BD"/>
    <w:rsid w:val="009D1675"/>
    <w:rsid w:val="009E03C8"/>
    <w:rsid w:val="00A60B98"/>
    <w:rsid w:val="00A77233"/>
    <w:rsid w:val="00AD09B4"/>
    <w:rsid w:val="00AF148C"/>
    <w:rsid w:val="00B81AE3"/>
    <w:rsid w:val="00BB269B"/>
    <w:rsid w:val="00BC7914"/>
    <w:rsid w:val="00BD536B"/>
    <w:rsid w:val="00CA1240"/>
    <w:rsid w:val="00E51B2F"/>
    <w:rsid w:val="00EA796E"/>
    <w:rsid w:val="00F55FBE"/>
    <w:rsid w:val="00FB6EB9"/>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CE28"/>
  <w15:docId w15:val="{CB9D95AA-C1B1-4BB2-8BB3-39F5FFDF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8A4F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odle.cct.ie/course/view.php?id=82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odle.cct.ie/course/view.php?id=82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oodle.cct.ie/course/view.php?id=1861" TargetMode="External"/><Relationship Id="rId10" Type="http://schemas.openxmlformats.org/officeDocument/2006/relationships/hyperlink" Target="http://40.115.124.2/sp/subjects/guide.php?subject=harvardre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ls.gov/oes/tables.htm" TargetMode="External"/><Relationship Id="rId14" Type="http://schemas.openxmlformats.org/officeDocument/2006/relationships/hyperlink" Target="https://moodle.cct.ie/course/view.php?id=82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leb\Documents\Custom%20Office%20Templates\Assignment%20Brief%20Template%20March%202024%20(Approved%202024)%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C:\Users\celeb\Documents\Custom Office Templates\Assignment Brief Template March 2024 (Approved 2024) (1).dotx</Template>
  <TotalTime>37</TotalTime>
  <Pages>6</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Weiss</dc:creator>
  <cp:lastModifiedBy>D20128602 Taufique Ahmed</cp:lastModifiedBy>
  <cp:revision>14</cp:revision>
  <dcterms:created xsi:type="dcterms:W3CDTF">2024-10-14T23:12:00Z</dcterms:created>
  <dcterms:modified xsi:type="dcterms:W3CDTF">2026-10-04T07:03:00Z</dcterms:modified>
</cp:coreProperties>
</file>